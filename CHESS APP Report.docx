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DD490" w14:textId="328C98E8" w:rsidR="00C6554A" w:rsidRPr="008B5277" w:rsidRDefault="005E2289"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0D50DDC" wp14:editId="067598E8">
            <wp:extent cx="4838700" cy="5791200"/>
            <wp:effectExtent l="0" t="0" r="0" b="0"/>
            <wp:docPr id="19159412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5791200"/>
                    </a:xfrm>
                    <a:prstGeom prst="rect">
                      <a:avLst/>
                    </a:prstGeom>
                    <a:noFill/>
                    <a:ln>
                      <a:noFill/>
                    </a:ln>
                  </pic:spPr>
                </pic:pic>
              </a:graphicData>
            </a:graphic>
          </wp:inline>
        </w:drawing>
      </w:r>
    </w:p>
    <w:bookmarkEnd w:id="0"/>
    <w:bookmarkEnd w:id="1"/>
    <w:bookmarkEnd w:id="2"/>
    <w:bookmarkEnd w:id="3"/>
    <w:bookmarkEnd w:id="4"/>
    <w:p w14:paraId="59C06D34" w14:textId="0CA18886" w:rsidR="00C6554A" w:rsidRDefault="00FC0702" w:rsidP="00C6554A">
      <w:pPr>
        <w:pStyle w:val="Title"/>
      </w:pPr>
      <w:r>
        <w:t>CHESS APP</w:t>
      </w:r>
    </w:p>
    <w:p w14:paraId="462A5C60" w14:textId="0F36965A" w:rsidR="00C6554A" w:rsidRPr="00D5413C" w:rsidRDefault="00FC0702" w:rsidP="00C6554A">
      <w:pPr>
        <w:pStyle w:val="Subtitle"/>
      </w:pPr>
      <w:r w:rsidRPr="00FC0702">
        <w:t>A Real-Time Multiplayer Chess Game with Move Evaluation</w:t>
      </w:r>
    </w:p>
    <w:p w14:paraId="0037B68E" w14:textId="2A3FD4D8" w:rsidR="00C6554A" w:rsidRPr="00514122" w:rsidRDefault="00FC0702" w:rsidP="00747A35">
      <w:pPr>
        <w:pStyle w:val="ContactInfo"/>
      </w:pPr>
      <w:r>
        <w:t>Ajay Soni Verma (2022btcse006)</w:t>
      </w:r>
      <w:r w:rsidR="00C6554A">
        <w:t xml:space="preserve"> | </w:t>
      </w:r>
      <w:r>
        <w:t>Software Engineering</w:t>
      </w:r>
      <w:r w:rsidR="00C6554A">
        <w:t xml:space="preserve"> </w:t>
      </w:r>
      <w:r w:rsidR="00747A35">
        <w:t>Lab</w:t>
      </w:r>
      <w:r w:rsidR="00C6554A">
        <w:t>|</w:t>
      </w:r>
      <w:r w:rsidR="00C6554A" w:rsidRPr="00D5413C">
        <w:t xml:space="preserve"> </w:t>
      </w:r>
      <w:r>
        <w:t>14-May-2025</w:t>
      </w:r>
      <w:r w:rsidR="00C6554A">
        <w:br w:type="page"/>
      </w:r>
    </w:p>
    <w:sdt>
      <w:sdtPr>
        <w:rPr>
          <w:rFonts w:asciiTheme="minorHAnsi" w:eastAsiaTheme="minorHAnsi" w:hAnsiTheme="minorHAnsi" w:cstheme="minorBidi"/>
          <w:color w:val="595959" w:themeColor="text1" w:themeTint="A6"/>
          <w:sz w:val="22"/>
          <w:szCs w:val="22"/>
        </w:rPr>
        <w:id w:val="1626348681"/>
        <w:docPartObj>
          <w:docPartGallery w:val="Table of Contents"/>
          <w:docPartUnique/>
        </w:docPartObj>
      </w:sdtPr>
      <w:sdtEndPr>
        <w:rPr>
          <w:b/>
          <w:bCs/>
          <w:noProof/>
        </w:rPr>
      </w:sdtEndPr>
      <w:sdtContent>
        <w:p w14:paraId="12B18D6E" w14:textId="297CB6A9" w:rsidR="004D5D34" w:rsidRDefault="004D5D34">
          <w:pPr>
            <w:pStyle w:val="TOCHeading"/>
          </w:pPr>
          <w:r>
            <w:t>Table of Contents</w:t>
          </w:r>
        </w:p>
        <w:p w14:paraId="083D8B33" w14:textId="40DA47AD" w:rsidR="00636079" w:rsidRDefault="004D5D34">
          <w:pPr>
            <w:pStyle w:val="TOC1"/>
            <w:tabs>
              <w:tab w:val="right" w:leader="dot" w:pos="8630"/>
            </w:tabs>
            <w:rPr>
              <w:rFonts w:eastAsiaTheme="minorEastAsia"/>
              <w:noProof/>
              <w:color w:val="auto"/>
              <w:kern w:val="2"/>
              <w:sz w:val="24"/>
              <w:szCs w:val="24"/>
              <w14:ligatures w14:val="standardContextual"/>
            </w:rPr>
          </w:pPr>
          <w:r>
            <w:fldChar w:fldCharType="begin"/>
          </w:r>
          <w:r>
            <w:instrText xml:space="preserve"> TOC \o "1-3" \h \z \u </w:instrText>
          </w:r>
          <w:r>
            <w:fldChar w:fldCharType="separate"/>
          </w:r>
          <w:hyperlink w:anchor="_Toc198077652" w:history="1">
            <w:r w:rsidR="00636079" w:rsidRPr="00841F4E">
              <w:rPr>
                <w:rStyle w:val="Hyperlink"/>
                <w:noProof/>
              </w:rPr>
              <w:t>Project Overview</w:t>
            </w:r>
            <w:r w:rsidR="00636079">
              <w:rPr>
                <w:noProof/>
                <w:webHidden/>
              </w:rPr>
              <w:tab/>
            </w:r>
            <w:r w:rsidR="00636079">
              <w:rPr>
                <w:noProof/>
                <w:webHidden/>
              </w:rPr>
              <w:fldChar w:fldCharType="begin"/>
            </w:r>
            <w:r w:rsidR="00636079">
              <w:rPr>
                <w:noProof/>
                <w:webHidden/>
              </w:rPr>
              <w:instrText xml:space="preserve"> PAGEREF _Toc198077652 \h </w:instrText>
            </w:r>
            <w:r w:rsidR="00636079">
              <w:rPr>
                <w:noProof/>
                <w:webHidden/>
              </w:rPr>
            </w:r>
            <w:r w:rsidR="00636079">
              <w:rPr>
                <w:noProof/>
                <w:webHidden/>
              </w:rPr>
              <w:fldChar w:fldCharType="separate"/>
            </w:r>
            <w:r w:rsidR="00714C73">
              <w:rPr>
                <w:noProof/>
                <w:webHidden/>
              </w:rPr>
              <w:t>2</w:t>
            </w:r>
            <w:r w:rsidR="00636079">
              <w:rPr>
                <w:noProof/>
                <w:webHidden/>
              </w:rPr>
              <w:fldChar w:fldCharType="end"/>
            </w:r>
          </w:hyperlink>
        </w:p>
        <w:p w14:paraId="3C11D4E8" w14:textId="4B1AD70B"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53" w:history="1">
            <w:r w:rsidRPr="00841F4E">
              <w:rPr>
                <w:rStyle w:val="Hyperlink"/>
                <w:noProof/>
              </w:rPr>
              <w:t>Initial Proposal</w:t>
            </w:r>
            <w:r>
              <w:rPr>
                <w:noProof/>
                <w:webHidden/>
              </w:rPr>
              <w:tab/>
            </w:r>
            <w:r>
              <w:rPr>
                <w:noProof/>
                <w:webHidden/>
              </w:rPr>
              <w:fldChar w:fldCharType="begin"/>
            </w:r>
            <w:r>
              <w:rPr>
                <w:noProof/>
                <w:webHidden/>
              </w:rPr>
              <w:instrText xml:space="preserve"> PAGEREF _Toc198077653 \h </w:instrText>
            </w:r>
            <w:r>
              <w:rPr>
                <w:noProof/>
                <w:webHidden/>
              </w:rPr>
            </w:r>
            <w:r>
              <w:rPr>
                <w:noProof/>
                <w:webHidden/>
              </w:rPr>
              <w:fldChar w:fldCharType="separate"/>
            </w:r>
            <w:r w:rsidR="00714C73">
              <w:rPr>
                <w:noProof/>
                <w:webHidden/>
              </w:rPr>
              <w:t>3</w:t>
            </w:r>
            <w:r>
              <w:rPr>
                <w:noProof/>
                <w:webHidden/>
              </w:rPr>
              <w:fldChar w:fldCharType="end"/>
            </w:r>
          </w:hyperlink>
        </w:p>
        <w:p w14:paraId="132196A9" w14:textId="4AA5580F"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54" w:history="1">
            <w:r w:rsidRPr="00841F4E">
              <w:rPr>
                <w:rStyle w:val="Hyperlink"/>
                <w:b/>
                <w:bCs/>
                <w:noProof/>
              </w:rPr>
              <w:t xml:space="preserve">a. </w:t>
            </w:r>
            <w:r w:rsidRPr="00841F4E">
              <w:rPr>
                <w:rStyle w:val="Hyperlink"/>
                <w:i/>
                <w:iCs/>
                <w:noProof/>
              </w:rPr>
              <w:t>Purpose</w:t>
            </w:r>
            <w:r>
              <w:rPr>
                <w:noProof/>
                <w:webHidden/>
              </w:rPr>
              <w:tab/>
            </w:r>
            <w:r>
              <w:rPr>
                <w:noProof/>
                <w:webHidden/>
              </w:rPr>
              <w:fldChar w:fldCharType="begin"/>
            </w:r>
            <w:r>
              <w:rPr>
                <w:noProof/>
                <w:webHidden/>
              </w:rPr>
              <w:instrText xml:space="preserve"> PAGEREF _Toc198077654 \h </w:instrText>
            </w:r>
            <w:r>
              <w:rPr>
                <w:noProof/>
                <w:webHidden/>
              </w:rPr>
            </w:r>
            <w:r>
              <w:rPr>
                <w:noProof/>
                <w:webHidden/>
              </w:rPr>
              <w:fldChar w:fldCharType="separate"/>
            </w:r>
            <w:r w:rsidR="00714C73">
              <w:rPr>
                <w:noProof/>
                <w:webHidden/>
              </w:rPr>
              <w:t>3</w:t>
            </w:r>
            <w:r>
              <w:rPr>
                <w:noProof/>
                <w:webHidden/>
              </w:rPr>
              <w:fldChar w:fldCharType="end"/>
            </w:r>
          </w:hyperlink>
        </w:p>
        <w:p w14:paraId="0A9D84B9" w14:textId="00CC8FD0"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55" w:history="1">
            <w:r w:rsidRPr="00841F4E">
              <w:rPr>
                <w:rStyle w:val="Hyperlink"/>
                <w:b/>
                <w:bCs/>
                <w:noProof/>
              </w:rPr>
              <w:t xml:space="preserve">b. </w:t>
            </w:r>
            <w:r w:rsidRPr="00841F4E">
              <w:rPr>
                <w:rStyle w:val="Hyperlink"/>
                <w:i/>
                <w:iCs/>
                <w:noProof/>
              </w:rPr>
              <w:t>Users</w:t>
            </w:r>
            <w:r>
              <w:rPr>
                <w:noProof/>
                <w:webHidden/>
              </w:rPr>
              <w:tab/>
            </w:r>
            <w:r>
              <w:rPr>
                <w:noProof/>
                <w:webHidden/>
              </w:rPr>
              <w:fldChar w:fldCharType="begin"/>
            </w:r>
            <w:r>
              <w:rPr>
                <w:noProof/>
                <w:webHidden/>
              </w:rPr>
              <w:instrText xml:space="preserve"> PAGEREF _Toc198077655 \h </w:instrText>
            </w:r>
            <w:r>
              <w:rPr>
                <w:noProof/>
                <w:webHidden/>
              </w:rPr>
            </w:r>
            <w:r>
              <w:rPr>
                <w:noProof/>
                <w:webHidden/>
              </w:rPr>
              <w:fldChar w:fldCharType="separate"/>
            </w:r>
            <w:r w:rsidR="00714C73">
              <w:rPr>
                <w:noProof/>
                <w:webHidden/>
              </w:rPr>
              <w:t>3</w:t>
            </w:r>
            <w:r>
              <w:rPr>
                <w:noProof/>
                <w:webHidden/>
              </w:rPr>
              <w:fldChar w:fldCharType="end"/>
            </w:r>
          </w:hyperlink>
        </w:p>
        <w:p w14:paraId="57F970F1" w14:textId="5319C8E2"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56" w:history="1">
            <w:r w:rsidRPr="00841F4E">
              <w:rPr>
                <w:rStyle w:val="Hyperlink"/>
                <w:b/>
                <w:bCs/>
                <w:noProof/>
              </w:rPr>
              <w:t xml:space="preserve">c. </w:t>
            </w:r>
            <w:r w:rsidRPr="00841F4E">
              <w:rPr>
                <w:rStyle w:val="Hyperlink"/>
                <w:i/>
                <w:iCs/>
                <w:noProof/>
              </w:rPr>
              <w:t>Technology to be Used</w:t>
            </w:r>
            <w:r>
              <w:rPr>
                <w:noProof/>
                <w:webHidden/>
              </w:rPr>
              <w:tab/>
            </w:r>
            <w:r>
              <w:rPr>
                <w:noProof/>
                <w:webHidden/>
              </w:rPr>
              <w:fldChar w:fldCharType="begin"/>
            </w:r>
            <w:r>
              <w:rPr>
                <w:noProof/>
                <w:webHidden/>
              </w:rPr>
              <w:instrText xml:space="preserve"> PAGEREF _Toc198077656 \h </w:instrText>
            </w:r>
            <w:r>
              <w:rPr>
                <w:noProof/>
                <w:webHidden/>
              </w:rPr>
            </w:r>
            <w:r>
              <w:rPr>
                <w:noProof/>
                <w:webHidden/>
              </w:rPr>
              <w:fldChar w:fldCharType="separate"/>
            </w:r>
            <w:r w:rsidR="00714C73">
              <w:rPr>
                <w:noProof/>
                <w:webHidden/>
              </w:rPr>
              <w:t>3</w:t>
            </w:r>
            <w:r>
              <w:rPr>
                <w:noProof/>
                <w:webHidden/>
              </w:rPr>
              <w:fldChar w:fldCharType="end"/>
            </w:r>
          </w:hyperlink>
        </w:p>
        <w:p w14:paraId="176EAF2F" w14:textId="6D7B0CB7"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57" w:history="1">
            <w:r w:rsidRPr="00841F4E">
              <w:rPr>
                <w:rStyle w:val="Hyperlink"/>
                <w:b/>
                <w:bCs/>
                <w:noProof/>
              </w:rPr>
              <w:t xml:space="preserve">d. </w:t>
            </w:r>
            <w:r w:rsidRPr="00841F4E">
              <w:rPr>
                <w:rStyle w:val="Hyperlink"/>
                <w:i/>
                <w:iCs/>
                <w:noProof/>
              </w:rPr>
              <w:t>Estimated Lines of Code</w:t>
            </w:r>
            <w:r>
              <w:rPr>
                <w:noProof/>
                <w:webHidden/>
              </w:rPr>
              <w:tab/>
            </w:r>
            <w:r>
              <w:rPr>
                <w:noProof/>
                <w:webHidden/>
              </w:rPr>
              <w:fldChar w:fldCharType="begin"/>
            </w:r>
            <w:r>
              <w:rPr>
                <w:noProof/>
                <w:webHidden/>
              </w:rPr>
              <w:instrText xml:space="preserve"> PAGEREF _Toc198077657 \h </w:instrText>
            </w:r>
            <w:r>
              <w:rPr>
                <w:noProof/>
                <w:webHidden/>
              </w:rPr>
            </w:r>
            <w:r>
              <w:rPr>
                <w:noProof/>
                <w:webHidden/>
              </w:rPr>
              <w:fldChar w:fldCharType="separate"/>
            </w:r>
            <w:r w:rsidR="00714C73">
              <w:rPr>
                <w:noProof/>
                <w:webHidden/>
              </w:rPr>
              <w:t>3</w:t>
            </w:r>
            <w:r>
              <w:rPr>
                <w:noProof/>
                <w:webHidden/>
              </w:rPr>
              <w:fldChar w:fldCharType="end"/>
            </w:r>
          </w:hyperlink>
        </w:p>
        <w:p w14:paraId="0C436B8E" w14:textId="39653E2F"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58" w:history="1">
            <w:r w:rsidRPr="00841F4E">
              <w:rPr>
                <w:rStyle w:val="Hyperlink"/>
                <w:b/>
                <w:bCs/>
                <w:noProof/>
              </w:rPr>
              <w:t xml:space="preserve">e. </w:t>
            </w:r>
            <w:r w:rsidRPr="00841F4E">
              <w:rPr>
                <w:rStyle w:val="Hyperlink"/>
                <w:i/>
                <w:iCs/>
                <w:noProof/>
              </w:rPr>
              <w:t>Five Functionalities</w:t>
            </w:r>
            <w:r>
              <w:rPr>
                <w:noProof/>
                <w:webHidden/>
              </w:rPr>
              <w:tab/>
            </w:r>
            <w:r>
              <w:rPr>
                <w:noProof/>
                <w:webHidden/>
              </w:rPr>
              <w:fldChar w:fldCharType="begin"/>
            </w:r>
            <w:r>
              <w:rPr>
                <w:noProof/>
                <w:webHidden/>
              </w:rPr>
              <w:instrText xml:space="preserve"> PAGEREF _Toc198077658 \h </w:instrText>
            </w:r>
            <w:r>
              <w:rPr>
                <w:noProof/>
                <w:webHidden/>
              </w:rPr>
            </w:r>
            <w:r>
              <w:rPr>
                <w:noProof/>
                <w:webHidden/>
              </w:rPr>
              <w:fldChar w:fldCharType="separate"/>
            </w:r>
            <w:r w:rsidR="00714C73">
              <w:rPr>
                <w:noProof/>
                <w:webHidden/>
              </w:rPr>
              <w:t>3</w:t>
            </w:r>
            <w:r>
              <w:rPr>
                <w:noProof/>
                <w:webHidden/>
              </w:rPr>
              <w:fldChar w:fldCharType="end"/>
            </w:r>
          </w:hyperlink>
        </w:p>
        <w:p w14:paraId="1181D306" w14:textId="77A1F7E0"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59" w:history="1">
            <w:r w:rsidRPr="00841F4E">
              <w:rPr>
                <w:rStyle w:val="Hyperlink"/>
                <w:b/>
                <w:bCs/>
                <w:noProof/>
              </w:rPr>
              <w:t xml:space="preserve">f. </w:t>
            </w:r>
            <w:r w:rsidRPr="00841F4E">
              <w:rPr>
                <w:rStyle w:val="Hyperlink"/>
                <w:i/>
                <w:iCs/>
                <w:noProof/>
              </w:rPr>
              <w:t>Software Delivery Method</w:t>
            </w:r>
            <w:r>
              <w:rPr>
                <w:noProof/>
                <w:webHidden/>
              </w:rPr>
              <w:tab/>
            </w:r>
            <w:r>
              <w:rPr>
                <w:noProof/>
                <w:webHidden/>
              </w:rPr>
              <w:fldChar w:fldCharType="begin"/>
            </w:r>
            <w:r>
              <w:rPr>
                <w:noProof/>
                <w:webHidden/>
              </w:rPr>
              <w:instrText xml:space="preserve"> PAGEREF _Toc198077659 \h </w:instrText>
            </w:r>
            <w:r>
              <w:rPr>
                <w:noProof/>
                <w:webHidden/>
              </w:rPr>
            </w:r>
            <w:r>
              <w:rPr>
                <w:noProof/>
                <w:webHidden/>
              </w:rPr>
              <w:fldChar w:fldCharType="separate"/>
            </w:r>
            <w:r w:rsidR="00714C73">
              <w:rPr>
                <w:noProof/>
                <w:webHidden/>
              </w:rPr>
              <w:t>4</w:t>
            </w:r>
            <w:r>
              <w:rPr>
                <w:noProof/>
                <w:webHidden/>
              </w:rPr>
              <w:fldChar w:fldCharType="end"/>
            </w:r>
          </w:hyperlink>
        </w:p>
        <w:p w14:paraId="3C8935A4" w14:textId="2B650631"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60" w:history="1">
            <w:r w:rsidRPr="00841F4E">
              <w:rPr>
                <w:rStyle w:val="Hyperlink"/>
                <w:noProof/>
              </w:rPr>
              <w:t>Software Requirement Specification (SRS)</w:t>
            </w:r>
            <w:r>
              <w:rPr>
                <w:noProof/>
                <w:webHidden/>
              </w:rPr>
              <w:tab/>
            </w:r>
            <w:r>
              <w:rPr>
                <w:noProof/>
                <w:webHidden/>
              </w:rPr>
              <w:fldChar w:fldCharType="begin"/>
            </w:r>
            <w:r>
              <w:rPr>
                <w:noProof/>
                <w:webHidden/>
              </w:rPr>
              <w:instrText xml:space="preserve"> PAGEREF _Toc198077660 \h </w:instrText>
            </w:r>
            <w:r>
              <w:rPr>
                <w:noProof/>
                <w:webHidden/>
              </w:rPr>
            </w:r>
            <w:r>
              <w:rPr>
                <w:noProof/>
                <w:webHidden/>
              </w:rPr>
              <w:fldChar w:fldCharType="separate"/>
            </w:r>
            <w:r w:rsidR="00714C73">
              <w:rPr>
                <w:noProof/>
                <w:webHidden/>
              </w:rPr>
              <w:t>5</w:t>
            </w:r>
            <w:r>
              <w:rPr>
                <w:noProof/>
                <w:webHidden/>
              </w:rPr>
              <w:fldChar w:fldCharType="end"/>
            </w:r>
          </w:hyperlink>
        </w:p>
        <w:p w14:paraId="76DBB1B6" w14:textId="10506179"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1" w:history="1">
            <w:r w:rsidRPr="00841F4E">
              <w:rPr>
                <w:rStyle w:val="Hyperlink"/>
                <w:b/>
                <w:bCs/>
                <w:noProof/>
              </w:rPr>
              <w:t>1.</w:t>
            </w:r>
            <w:r w:rsidRPr="00841F4E">
              <w:rPr>
                <w:rStyle w:val="Hyperlink"/>
                <w:i/>
                <w:iCs/>
                <w:noProof/>
              </w:rPr>
              <w:t xml:space="preserve"> Introduction</w:t>
            </w:r>
            <w:r>
              <w:rPr>
                <w:noProof/>
                <w:webHidden/>
              </w:rPr>
              <w:tab/>
            </w:r>
            <w:r>
              <w:rPr>
                <w:noProof/>
                <w:webHidden/>
              </w:rPr>
              <w:fldChar w:fldCharType="begin"/>
            </w:r>
            <w:r>
              <w:rPr>
                <w:noProof/>
                <w:webHidden/>
              </w:rPr>
              <w:instrText xml:space="preserve"> PAGEREF _Toc198077661 \h </w:instrText>
            </w:r>
            <w:r>
              <w:rPr>
                <w:noProof/>
                <w:webHidden/>
              </w:rPr>
            </w:r>
            <w:r>
              <w:rPr>
                <w:noProof/>
                <w:webHidden/>
              </w:rPr>
              <w:fldChar w:fldCharType="separate"/>
            </w:r>
            <w:r w:rsidR="00714C73">
              <w:rPr>
                <w:noProof/>
                <w:webHidden/>
              </w:rPr>
              <w:t>5</w:t>
            </w:r>
            <w:r>
              <w:rPr>
                <w:noProof/>
                <w:webHidden/>
              </w:rPr>
              <w:fldChar w:fldCharType="end"/>
            </w:r>
          </w:hyperlink>
        </w:p>
        <w:p w14:paraId="653D8ADA" w14:textId="0E492244"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2" w:history="1">
            <w:r w:rsidRPr="00841F4E">
              <w:rPr>
                <w:rStyle w:val="Hyperlink"/>
                <w:b/>
                <w:bCs/>
                <w:noProof/>
              </w:rPr>
              <w:t xml:space="preserve">2. </w:t>
            </w:r>
            <w:r w:rsidRPr="00841F4E">
              <w:rPr>
                <w:rStyle w:val="Hyperlink"/>
                <w:i/>
                <w:iCs/>
                <w:noProof/>
              </w:rPr>
              <w:t>Functional Requirements</w:t>
            </w:r>
            <w:r>
              <w:rPr>
                <w:noProof/>
                <w:webHidden/>
              </w:rPr>
              <w:tab/>
            </w:r>
            <w:r>
              <w:rPr>
                <w:noProof/>
                <w:webHidden/>
              </w:rPr>
              <w:fldChar w:fldCharType="begin"/>
            </w:r>
            <w:r>
              <w:rPr>
                <w:noProof/>
                <w:webHidden/>
              </w:rPr>
              <w:instrText xml:space="preserve"> PAGEREF _Toc198077662 \h </w:instrText>
            </w:r>
            <w:r>
              <w:rPr>
                <w:noProof/>
                <w:webHidden/>
              </w:rPr>
            </w:r>
            <w:r>
              <w:rPr>
                <w:noProof/>
                <w:webHidden/>
              </w:rPr>
              <w:fldChar w:fldCharType="separate"/>
            </w:r>
            <w:r w:rsidR="00714C73">
              <w:rPr>
                <w:noProof/>
                <w:webHidden/>
              </w:rPr>
              <w:t>6</w:t>
            </w:r>
            <w:r>
              <w:rPr>
                <w:noProof/>
                <w:webHidden/>
              </w:rPr>
              <w:fldChar w:fldCharType="end"/>
            </w:r>
          </w:hyperlink>
        </w:p>
        <w:p w14:paraId="0504B13A" w14:textId="6ED5D8F2"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3" w:history="1">
            <w:r w:rsidRPr="00841F4E">
              <w:rPr>
                <w:rStyle w:val="Hyperlink"/>
                <w:b/>
                <w:bCs/>
                <w:noProof/>
              </w:rPr>
              <w:t xml:space="preserve">3. </w:t>
            </w:r>
            <w:r w:rsidRPr="00841F4E">
              <w:rPr>
                <w:rStyle w:val="Hyperlink"/>
                <w:i/>
                <w:iCs/>
                <w:noProof/>
              </w:rPr>
              <w:t>Non-Functional Requirements</w:t>
            </w:r>
            <w:r>
              <w:rPr>
                <w:noProof/>
                <w:webHidden/>
              </w:rPr>
              <w:tab/>
            </w:r>
            <w:r>
              <w:rPr>
                <w:noProof/>
                <w:webHidden/>
              </w:rPr>
              <w:fldChar w:fldCharType="begin"/>
            </w:r>
            <w:r>
              <w:rPr>
                <w:noProof/>
                <w:webHidden/>
              </w:rPr>
              <w:instrText xml:space="preserve"> PAGEREF _Toc198077663 \h </w:instrText>
            </w:r>
            <w:r>
              <w:rPr>
                <w:noProof/>
                <w:webHidden/>
              </w:rPr>
            </w:r>
            <w:r>
              <w:rPr>
                <w:noProof/>
                <w:webHidden/>
              </w:rPr>
              <w:fldChar w:fldCharType="separate"/>
            </w:r>
            <w:r w:rsidR="00714C73">
              <w:rPr>
                <w:noProof/>
                <w:webHidden/>
              </w:rPr>
              <w:t>6</w:t>
            </w:r>
            <w:r>
              <w:rPr>
                <w:noProof/>
                <w:webHidden/>
              </w:rPr>
              <w:fldChar w:fldCharType="end"/>
            </w:r>
          </w:hyperlink>
        </w:p>
        <w:p w14:paraId="200FC45B" w14:textId="57DE3A21"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4" w:history="1">
            <w:r w:rsidRPr="00841F4E">
              <w:rPr>
                <w:rStyle w:val="Hyperlink"/>
                <w:b/>
                <w:bCs/>
                <w:noProof/>
              </w:rPr>
              <w:t xml:space="preserve">4. </w:t>
            </w:r>
            <w:r w:rsidRPr="00841F4E">
              <w:rPr>
                <w:rStyle w:val="Hyperlink"/>
                <w:i/>
                <w:iCs/>
                <w:noProof/>
              </w:rPr>
              <w:t>Constraints and Limitations</w:t>
            </w:r>
            <w:r>
              <w:rPr>
                <w:noProof/>
                <w:webHidden/>
              </w:rPr>
              <w:tab/>
            </w:r>
            <w:r>
              <w:rPr>
                <w:noProof/>
                <w:webHidden/>
              </w:rPr>
              <w:fldChar w:fldCharType="begin"/>
            </w:r>
            <w:r>
              <w:rPr>
                <w:noProof/>
                <w:webHidden/>
              </w:rPr>
              <w:instrText xml:space="preserve"> PAGEREF _Toc198077664 \h </w:instrText>
            </w:r>
            <w:r>
              <w:rPr>
                <w:noProof/>
                <w:webHidden/>
              </w:rPr>
            </w:r>
            <w:r>
              <w:rPr>
                <w:noProof/>
                <w:webHidden/>
              </w:rPr>
              <w:fldChar w:fldCharType="separate"/>
            </w:r>
            <w:r w:rsidR="00714C73">
              <w:rPr>
                <w:noProof/>
                <w:webHidden/>
              </w:rPr>
              <w:t>7</w:t>
            </w:r>
            <w:r>
              <w:rPr>
                <w:noProof/>
                <w:webHidden/>
              </w:rPr>
              <w:fldChar w:fldCharType="end"/>
            </w:r>
          </w:hyperlink>
        </w:p>
        <w:p w14:paraId="17EC9913" w14:textId="6CE153D8"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5" w:history="1">
            <w:r w:rsidRPr="00841F4E">
              <w:rPr>
                <w:rStyle w:val="Hyperlink"/>
                <w:b/>
                <w:bCs/>
                <w:noProof/>
              </w:rPr>
              <w:t xml:space="preserve">5. </w:t>
            </w:r>
            <w:r w:rsidRPr="00841F4E">
              <w:rPr>
                <w:rStyle w:val="Hyperlink"/>
                <w:i/>
                <w:iCs/>
                <w:noProof/>
              </w:rPr>
              <w:t>Acceptance Criteria</w:t>
            </w:r>
            <w:r>
              <w:rPr>
                <w:noProof/>
                <w:webHidden/>
              </w:rPr>
              <w:tab/>
            </w:r>
            <w:r>
              <w:rPr>
                <w:noProof/>
                <w:webHidden/>
              </w:rPr>
              <w:fldChar w:fldCharType="begin"/>
            </w:r>
            <w:r>
              <w:rPr>
                <w:noProof/>
                <w:webHidden/>
              </w:rPr>
              <w:instrText xml:space="preserve"> PAGEREF _Toc198077665 \h </w:instrText>
            </w:r>
            <w:r>
              <w:rPr>
                <w:noProof/>
                <w:webHidden/>
              </w:rPr>
            </w:r>
            <w:r>
              <w:rPr>
                <w:noProof/>
                <w:webHidden/>
              </w:rPr>
              <w:fldChar w:fldCharType="separate"/>
            </w:r>
            <w:r w:rsidR="00714C73">
              <w:rPr>
                <w:noProof/>
                <w:webHidden/>
              </w:rPr>
              <w:t>8</w:t>
            </w:r>
            <w:r>
              <w:rPr>
                <w:noProof/>
                <w:webHidden/>
              </w:rPr>
              <w:fldChar w:fldCharType="end"/>
            </w:r>
          </w:hyperlink>
        </w:p>
        <w:p w14:paraId="6AB9225A" w14:textId="7851657A"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6" w:history="1">
            <w:r w:rsidRPr="00841F4E">
              <w:rPr>
                <w:rStyle w:val="Hyperlink"/>
                <w:b/>
                <w:bCs/>
                <w:noProof/>
              </w:rPr>
              <w:t xml:space="preserve">6. </w:t>
            </w:r>
            <w:r w:rsidRPr="00841F4E">
              <w:rPr>
                <w:rStyle w:val="Hyperlink"/>
                <w:i/>
                <w:iCs/>
                <w:noProof/>
              </w:rPr>
              <w:t>Timeline and Roadmap</w:t>
            </w:r>
            <w:r>
              <w:rPr>
                <w:noProof/>
                <w:webHidden/>
              </w:rPr>
              <w:tab/>
            </w:r>
            <w:r>
              <w:rPr>
                <w:noProof/>
                <w:webHidden/>
              </w:rPr>
              <w:fldChar w:fldCharType="begin"/>
            </w:r>
            <w:r>
              <w:rPr>
                <w:noProof/>
                <w:webHidden/>
              </w:rPr>
              <w:instrText xml:space="preserve"> PAGEREF _Toc198077666 \h </w:instrText>
            </w:r>
            <w:r>
              <w:rPr>
                <w:noProof/>
                <w:webHidden/>
              </w:rPr>
            </w:r>
            <w:r>
              <w:rPr>
                <w:noProof/>
                <w:webHidden/>
              </w:rPr>
              <w:fldChar w:fldCharType="separate"/>
            </w:r>
            <w:r w:rsidR="00714C73">
              <w:rPr>
                <w:noProof/>
                <w:webHidden/>
              </w:rPr>
              <w:t>8</w:t>
            </w:r>
            <w:r>
              <w:rPr>
                <w:noProof/>
                <w:webHidden/>
              </w:rPr>
              <w:fldChar w:fldCharType="end"/>
            </w:r>
          </w:hyperlink>
        </w:p>
        <w:p w14:paraId="5B67B63A" w14:textId="01DB9BB5"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7" w:history="1">
            <w:r w:rsidRPr="00841F4E">
              <w:rPr>
                <w:rStyle w:val="Hyperlink"/>
                <w:b/>
                <w:bCs/>
                <w:noProof/>
              </w:rPr>
              <w:t xml:space="preserve">7. </w:t>
            </w:r>
            <w:r w:rsidRPr="00841F4E">
              <w:rPr>
                <w:rStyle w:val="Hyperlink"/>
                <w:i/>
                <w:iCs/>
                <w:noProof/>
              </w:rPr>
              <w:t>References</w:t>
            </w:r>
            <w:r>
              <w:rPr>
                <w:noProof/>
                <w:webHidden/>
              </w:rPr>
              <w:tab/>
            </w:r>
            <w:r>
              <w:rPr>
                <w:noProof/>
                <w:webHidden/>
              </w:rPr>
              <w:fldChar w:fldCharType="begin"/>
            </w:r>
            <w:r>
              <w:rPr>
                <w:noProof/>
                <w:webHidden/>
              </w:rPr>
              <w:instrText xml:space="preserve"> PAGEREF _Toc198077667 \h </w:instrText>
            </w:r>
            <w:r>
              <w:rPr>
                <w:noProof/>
                <w:webHidden/>
              </w:rPr>
            </w:r>
            <w:r>
              <w:rPr>
                <w:noProof/>
                <w:webHidden/>
              </w:rPr>
              <w:fldChar w:fldCharType="separate"/>
            </w:r>
            <w:r w:rsidR="00714C73">
              <w:rPr>
                <w:noProof/>
                <w:webHidden/>
              </w:rPr>
              <w:t>8</w:t>
            </w:r>
            <w:r>
              <w:rPr>
                <w:noProof/>
                <w:webHidden/>
              </w:rPr>
              <w:fldChar w:fldCharType="end"/>
            </w:r>
          </w:hyperlink>
        </w:p>
        <w:p w14:paraId="34C6BF9D" w14:textId="1E4D9C84"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8" w:history="1">
            <w:r w:rsidRPr="00841F4E">
              <w:rPr>
                <w:rStyle w:val="Hyperlink"/>
                <w:b/>
                <w:bCs/>
                <w:noProof/>
              </w:rPr>
              <w:t xml:space="preserve">8. </w:t>
            </w:r>
            <w:r w:rsidRPr="00841F4E">
              <w:rPr>
                <w:rStyle w:val="Hyperlink"/>
                <w:i/>
                <w:iCs/>
                <w:noProof/>
              </w:rPr>
              <w:t>Miscellaneous</w:t>
            </w:r>
            <w:r>
              <w:rPr>
                <w:noProof/>
                <w:webHidden/>
              </w:rPr>
              <w:tab/>
            </w:r>
            <w:r>
              <w:rPr>
                <w:noProof/>
                <w:webHidden/>
              </w:rPr>
              <w:fldChar w:fldCharType="begin"/>
            </w:r>
            <w:r>
              <w:rPr>
                <w:noProof/>
                <w:webHidden/>
              </w:rPr>
              <w:instrText xml:space="preserve"> PAGEREF _Toc198077668 \h </w:instrText>
            </w:r>
            <w:r>
              <w:rPr>
                <w:noProof/>
                <w:webHidden/>
              </w:rPr>
            </w:r>
            <w:r>
              <w:rPr>
                <w:noProof/>
                <w:webHidden/>
              </w:rPr>
              <w:fldChar w:fldCharType="separate"/>
            </w:r>
            <w:r w:rsidR="00714C73">
              <w:rPr>
                <w:noProof/>
                <w:webHidden/>
              </w:rPr>
              <w:t>9</w:t>
            </w:r>
            <w:r>
              <w:rPr>
                <w:noProof/>
                <w:webHidden/>
              </w:rPr>
              <w:fldChar w:fldCharType="end"/>
            </w:r>
          </w:hyperlink>
        </w:p>
        <w:p w14:paraId="47B1BD21" w14:textId="43E87164"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9" w:history="1">
            <w:r w:rsidRPr="00841F4E">
              <w:rPr>
                <w:rStyle w:val="Hyperlink"/>
                <w:b/>
                <w:bCs/>
                <w:noProof/>
              </w:rPr>
              <w:t xml:space="preserve">9. </w:t>
            </w:r>
            <w:r w:rsidRPr="00841F4E">
              <w:rPr>
                <w:rStyle w:val="Hyperlink"/>
                <w:i/>
                <w:iCs/>
                <w:noProof/>
              </w:rPr>
              <w:t>Document Information</w:t>
            </w:r>
            <w:r>
              <w:rPr>
                <w:noProof/>
                <w:webHidden/>
              </w:rPr>
              <w:tab/>
            </w:r>
            <w:r>
              <w:rPr>
                <w:noProof/>
                <w:webHidden/>
              </w:rPr>
              <w:fldChar w:fldCharType="begin"/>
            </w:r>
            <w:r>
              <w:rPr>
                <w:noProof/>
                <w:webHidden/>
              </w:rPr>
              <w:instrText xml:space="preserve"> PAGEREF _Toc198077669 \h </w:instrText>
            </w:r>
            <w:r>
              <w:rPr>
                <w:noProof/>
                <w:webHidden/>
              </w:rPr>
            </w:r>
            <w:r>
              <w:rPr>
                <w:noProof/>
                <w:webHidden/>
              </w:rPr>
              <w:fldChar w:fldCharType="separate"/>
            </w:r>
            <w:r w:rsidR="00714C73">
              <w:rPr>
                <w:noProof/>
                <w:webHidden/>
              </w:rPr>
              <w:t>9</w:t>
            </w:r>
            <w:r>
              <w:rPr>
                <w:noProof/>
                <w:webHidden/>
              </w:rPr>
              <w:fldChar w:fldCharType="end"/>
            </w:r>
          </w:hyperlink>
        </w:p>
        <w:p w14:paraId="08B185B1" w14:textId="51B97C1A"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0" w:history="1">
            <w:r w:rsidRPr="00841F4E">
              <w:rPr>
                <w:rStyle w:val="Hyperlink"/>
                <w:noProof/>
              </w:rPr>
              <w:t>Use Case Diagrams</w:t>
            </w:r>
            <w:r>
              <w:rPr>
                <w:noProof/>
                <w:webHidden/>
              </w:rPr>
              <w:tab/>
            </w:r>
            <w:r>
              <w:rPr>
                <w:noProof/>
                <w:webHidden/>
              </w:rPr>
              <w:fldChar w:fldCharType="begin"/>
            </w:r>
            <w:r>
              <w:rPr>
                <w:noProof/>
                <w:webHidden/>
              </w:rPr>
              <w:instrText xml:space="preserve"> PAGEREF _Toc198077670 \h </w:instrText>
            </w:r>
            <w:r>
              <w:rPr>
                <w:noProof/>
                <w:webHidden/>
              </w:rPr>
            </w:r>
            <w:r>
              <w:rPr>
                <w:noProof/>
                <w:webHidden/>
              </w:rPr>
              <w:fldChar w:fldCharType="separate"/>
            </w:r>
            <w:r w:rsidR="00714C73">
              <w:rPr>
                <w:noProof/>
                <w:webHidden/>
              </w:rPr>
              <w:t>10</w:t>
            </w:r>
            <w:r>
              <w:rPr>
                <w:noProof/>
                <w:webHidden/>
              </w:rPr>
              <w:fldChar w:fldCharType="end"/>
            </w:r>
          </w:hyperlink>
        </w:p>
        <w:p w14:paraId="1D627D97" w14:textId="0E89E09B"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1" w:history="1">
            <w:r w:rsidRPr="00841F4E">
              <w:rPr>
                <w:rStyle w:val="Hyperlink"/>
                <w:noProof/>
              </w:rPr>
              <w:t>User Stories</w:t>
            </w:r>
            <w:r>
              <w:rPr>
                <w:noProof/>
                <w:webHidden/>
              </w:rPr>
              <w:tab/>
            </w:r>
            <w:r>
              <w:rPr>
                <w:noProof/>
                <w:webHidden/>
              </w:rPr>
              <w:fldChar w:fldCharType="begin"/>
            </w:r>
            <w:r>
              <w:rPr>
                <w:noProof/>
                <w:webHidden/>
              </w:rPr>
              <w:instrText xml:space="preserve"> PAGEREF _Toc198077671 \h </w:instrText>
            </w:r>
            <w:r>
              <w:rPr>
                <w:noProof/>
                <w:webHidden/>
              </w:rPr>
            </w:r>
            <w:r>
              <w:rPr>
                <w:noProof/>
                <w:webHidden/>
              </w:rPr>
              <w:fldChar w:fldCharType="separate"/>
            </w:r>
            <w:r w:rsidR="00714C73">
              <w:rPr>
                <w:noProof/>
                <w:webHidden/>
              </w:rPr>
              <w:t>12</w:t>
            </w:r>
            <w:r>
              <w:rPr>
                <w:noProof/>
                <w:webHidden/>
              </w:rPr>
              <w:fldChar w:fldCharType="end"/>
            </w:r>
          </w:hyperlink>
        </w:p>
        <w:p w14:paraId="6678DCB9" w14:textId="208E2F20"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2" w:history="1">
            <w:r w:rsidRPr="00841F4E">
              <w:rPr>
                <w:rStyle w:val="Hyperlink"/>
                <w:noProof/>
              </w:rPr>
              <w:t>Activity and Data Flow Diagrams</w:t>
            </w:r>
            <w:r>
              <w:rPr>
                <w:noProof/>
                <w:webHidden/>
              </w:rPr>
              <w:tab/>
            </w:r>
            <w:r>
              <w:rPr>
                <w:noProof/>
                <w:webHidden/>
              </w:rPr>
              <w:fldChar w:fldCharType="begin"/>
            </w:r>
            <w:r>
              <w:rPr>
                <w:noProof/>
                <w:webHidden/>
              </w:rPr>
              <w:instrText xml:space="preserve"> PAGEREF _Toc198077672 \h </w:instrText>
            </w:r>
            <w:r>
              <w:rPr>
                <w:noProof/>
                <w:webHidden/>
              </w:rPr>
            </w:r>
            <w:r>
              <w:rPr>
                <w:noProof/>
                <w:webHidden/>
              </w:rPr>
              <w:fldChar w:fldCharType="separate"/>
            </w:r>
            <w:r w:rsidR="00714C73">
              <w:rPr>
                <w:noProof/>
                <w:webHidden/>
              </w:rPr>
              <w:t>14</w:t>
            </w:r>
            <w:r>
              <w:rPr>
                <w:noProof/>
                <w:webHidden/>
              </w:rPr>
              <w:fldChar w:fldCharType="end"/>
            </w:r>
          </w:hyperlink>
        </w:p>
        <w:p w14:paraId="45B8A15D" w14:textId="257BA003"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3" w:history="1">
            <w:r w:rsidRPr="00841F4E">
              <w:rPr>
                <w:rStyle w:val="Hyperlink"/>
                <w:noProof/>
              </w:rPr>
              <w:t>Release 1 Notes</w:t>
            </w:r>
            <w:r>
              <w:rPr>
                <w:noProof/>
                <w:webHidden/>
              </w:rPr>
              <w:tab/>
            </w:r>
            <w:r>
              <w:rPr>
                <w:noProof/>
                <w:webHidden/>
              </w:rPr>
              <w:fldChar w:fldCharType="begin"/>
            </w:r>
            <w:r>
              <w:rPr>
                <w:noProof/>
                <w:webHidden/>
              </w:rPr>
              <w:instrText xml:space="preserve"> PAGEREF _Toc198077673 \h </w:instrText>
            </w:r>
            <w:r>
              <w:rPr>
                <w:noProof/>
                <w:webHidden/>
              </w:rPr>
            </w:r>
            <w:r>
              <w:rPr>
                <w:noProof/>
                <w:webHidden/>
              </w:rPr>
              <w:fldChar w:fldCharType="separate"/>
            </w:r>
            <w:r w:rsidR="00714C73">
              <w:rPr>
                <w:noProof/>
                <w:webHidden/>
              </w:rPr>
              <w:t>20</w:t>
            </w:r>
            <w:r>
              <w:rPr>
                <w:noProof/>
                <w:webHidden/>
              </w:rPr>
              <w:fldChar w:fldCharType="end"/>
            </w:r>
          </w:hyperlink>
        </w:p>
        <w:p w14:paraId="571345CD" w14:textId="788C9A03"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4" w:history="1">
            <w:r w:rsidRPr="00841F4E">
              <w:rPr>
                <w:rStyle w:val="Hyperlink"/>
                <w:noProof/>
              </w:rPr>
              <w:t>Test Cases</w:t>
            </w:r>
            <w:r>
              <w:rPr>
                <w:noProof/>
                <w:webHidden/>
              </w:rPr>
              <w:tab/>
            </w:r>
            <w:r>
              <w:rPr>
                <w:noProof/>
                <w:webHidden/>
              </w:rPr>
              <w:fldChar w:fldCharType="begin"/>
            </w:r>
            <w:r>
              <w:rPr>
                <w:noProof/>
                <w:webHidden/>
              </w:rPr>
              <w:instrText xml:space="preserve"> PAGEREF _Toc198077674 \h </w:instrText>
            </w:r>
            <w:r>
              <w:rPr>
                <w:noProof/>
                <w:webHidden/>
              </w:rPr>
            </w:r>
            <w:r>
              <w:rPr>
                <w:noProof/>
                <w:webHidden/>
              </w:rPr>
              <w:fldChar w:fldCharType="separate"/>
            </w:r>
            <w:r w:rsidR="00714C73">
              <w:rPr>
                <w:noProof/>
                <w:webHidden/>
              </w:rPr>
              <w:t>26</w:t>
            </w:r>
            <w:r>
              <w:rPr>
                <w:noProof/>
                <w:webHidden/>
              </w:rPr>
              <w:fldChar w:fldCharType="end"/>
            </w:r>
          </w:hyperlink>
        </w:p>
        <w:p w14:paraId="19699B39" w14:textId="48E73733"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5" w:history="1">
            <w:r w:rsidRPr="00841F4E">
              <w:rPr>
                <w:rStyle w:val="Hyperlink"/>
                <w:noProof/>
              </w:rPr>
              <w:t>Release 2 Notes</w:t>
            </w:r>
            <w:r>
              <w:rPr>
                <w:noProof/>
                <w:webHidden/>
              </w:rPr>
              <w:tab/>
            </w:r>
            <w:r>
              <w:rPr>
                <w:noProof/>
                <w:webHidden/>
              </w:rPr>
              <w:fldChar w:fldCharType="begin"/>
            </w:r>
            <w:r>
              <w:rPr>
                <w:noProof/>
                <w:webHidden/>
              </w:rPr>
              <w:instrText xml:space="preserve"> PAGEREF _Toc198077675 \h </w:instrText>
            </w:r>
            <w:r>
              <w:rPr>
                <w:noProof/>
                <w:webHidden/>
              </w:rPr>
            </w:r>
            <w:r>
              <w:rPr>
                <w:noProof/>
                <w:webHidden/>
              </w:rPr>
              <w:fldChar w:fldCharType="separate"/>
            </w:r>
            <w:r w:rsidR="00714C73">
              <w:rPr>
                <w:noProof/>
                <w:webHidden/>
              </w:rPr>
              <w:t>32</w:t>
            </w:r>
            <w:r>
              <w:rPr>
                <w:noProof/>
                <w:webHidden/>
              </w:rPr>
              <w:fldChar w:fldCharType="end"/>
            </w:r>
          </w:hyperlink>
        </w:p>
        <w:p w14:paraId="037493B5" w14:textId="759F85BE"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6" w:history="1">
            <w:r w:rsidRPr="00841F4E">
              <w:rPr>
                <w:rStyle w:val="Hyperlink"/>
                <w:noProof/>
              </w:rPr>
              <w:t>Future Work</w:t>
            </w:r>
            <w:r>
              <w:rPr>
                <w:noProof/>
                <w:webHidden/>
              </w:rPr>
              <w:tab/>
            </w:r>
            <w:r>
              <w:rPr>
                <w:noProof/>
                <w:webHidden/>
              </w:rPr>
              <w:fldChar w:fldCharType="begin"/>
            </w:r>
            <w:r>
              <w:rPr>
                <w:noProof/>
                <w:webHidden/>
              </w:rPr>
              <w:instrText xml:space="preserve"> PAGEREF _Toc198077676 \h </w:instrText>
            </w:r>
            <w:r>
              <w:rPr>
                <w:noProof/>
                <w:webHidden/>
              </w:rPr>
            </w:r>
            <w:r>
              <w:rPr>
                <w:noProof/>
                <w:webHidden/>
              </w:rPr>
              <w:fldChar w:fldCharType="separate"/>
            </w:r>
            <w:r w:rsidR="00714C73">
              <w:rPr>
                <w:noProof/>
                <w:webHidden/>
              </w:rPr>
              <w:t>33</w:t>
            </w:r>
            <w:r>
              <w:rPr>
                <w:noProof/>
                <w:webHidden/>
              </w:rPr>
              <w:fldChar w:fldCharType="end"/>
            </w:r>
          </w:hyperlink>
        </w:p>
        <w:p w14:paraId="2A532A7F" w14:textId="781A6C71"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7" w:history="1">
            <w:r w:rsidRPr="00841F4E">
              <w:rPr>
                <w:rStyle w:val="Hyperlink"/>
                <w:noProof/>
              </w:rPr>
              <w:t>References</w:t>
            </w:r>
            <w:r>
              <w:rPr>
                <w:noProof/>
                <w:webHidden/>
              </w:rPr>
              <w:tab/>
            </w:r>
            <w:r>
              <w:rPr>
                <w:noProof/>
                <w:webHidden/>
              </w:rPr>
              <w:fldChar w:fldCharType="begin"/>
            </w:r>
            <w:r>
              <w:rPr>
                <w:noProof/>
                <w:webHidden/>
              </w:rPr>
              <w:instrText xml:space="preserve"> PAGEREF _Toc198077677 \h </w:instrText>
            </w:r>
            <w:r>
              <w:rPr>
                <w:noProof/>
                <w:webHidden/>
              </w:rPr>
            </w:r>
            <w:r>
              <w:rPr>
                <w:noProof/>
                <w:webHidden/>
              </w:rPr>
              <w:fldChar w:fldCharType="separate"/>
            </w:r>
            <w:r w:rsidR="00714C73">
              <w:rPr>
                <w:noProof/>
                <w:webHidden/>
              </w:rPr>
              <w:t>34</w:t>
            </w:r>
            <w:r>
              <w:rPr>
                <w:noProof/>
                <w:webHidden/>
              </w:rPr>
              <w:fldChar w:fldCharType="end"/>
            </w:r>
          </w:hyperlink>
        </w:p>
        <w:p w14:paraId="408B7879" w14:textId="53921643" w:rsidR="004D5D34" w:rsidRDefault="004D5D34">
          <w:r>
            <w:rPr>
              <w:b/>
              <w:bCs/>
              <w:noProof/>
            </w:rPr>
            <w:fldChar w:fldCharType="end"/>
          </w:r>
        </w:p>
      </w:sdtContent>
    </w:sdt>
    <w:p w14:paraId="0EF38871" w14:textId="47CED0D1" w:rsidR="00AB395A" w:rsidRDefault="00AB395A" w:rsidP="004D5D34">
      <w:pPr>
        <w:pStyle w:val="TOCHeading"/>
      </w:pPr>
    </w:p>
    <w:p w14:paraId="2ECD4453" w14:textId="77777777" w:rsidR="00FC0702" w:rsidRDefault="00FC0702">
      <w:pPr>
        <w:rPr>
          <w:rFonts w:asciiTheme="majorHAnsi" w:eastAsiaTheme="majorEastAsia" w:hAnsiTheme="majorHAnsi" w:cstheme="majorBidi"/>
          <w:caps/>
          <w:color w:val="007789" w:themeColor="accent1" w:themeShade="BF"/>
          <w:sz w:val="24"/>
        </w:rPr>
      </w:pPr>
      <w:r>
        <w:br w:type="page"/>
      </w:r>
    </w:p>
    <w:p w14:paraId="74630966" w14:textId="69149BED" w:rsidR="00C6554A" w:rsidRPr="00D5413C" w:rsidRDefault="00C10288" w:rsidP="00C10288">
      <w:pPr>
        <w:pStyle w:val="Heading1"/>
      </w:pPr>
      <w:bookmarkStart w:id="5" w:name="_Toc198067024"/>
      <w:bookmarkStart w:id="6" w:name="_Toc198077652"/>
      <w:r>
        <w:lastRenderedPageBreak/>
        <w:t>Project Overview</w:t>
      </w:r>
      <w:bookmarkEnd w:id="5"/>
      <w:bookmarkEnd w:id="6"/>
    </w:p>
    <w:p w14:paraId="76882CD2" w14:textId="04C45B2E" w:rsidR="00C10288" w:rsidRPr="00C10288" w:rsidRDefault="00C10288" w:rsidP="00C10288">
      <w:pPr>
        <w:numPr>
          <w:ilvl w:val="0"/>
          <w:numId w:val="16"/>
        </w:numPr>
      </w:pPr>
      <w:r w:rsidRPr="00C10288">
        <w:t xml:space="preserve">The project is a </w:t>
      </w:r>
      <w:r w:rsidRPr="00C10288">
        <w:rPr>
          <w:b/>
          <w:bCs/>
        </w:rPr>
        <w:t>mobile chess application</w:t>
      </w:r>
      <w:r w:rsidRPr="00C10288">
        <w:t xml:space="preserve"> built using </w:t>
      </w:r>
      <w:r w:rsidRPr="00C10288">
        <w:rPr>
          <w:b/>
          <w:bCs/>
        </w:rPr>
        <w:t>Kotlin</w:t>
      </w:r>
      <w:r w:rsidRPr="00C10288">
        <w:t xml:space="preserve"> for the frontend and the </w:t>
      </w:r>
      <w:r w:rsidRPr="00C10288">
        <w:rPr>
          <w:b/>
          <w:bCs/>
        </w:rPr>
        <w:t>Ktor framework</w:t>
      </w:r>
      <w:r w:rsidRPr="00C10288">
        <w:t xml:space="preserve"> for backend services.</w:t>
      </w:r>
    </w:p>
    <w:p w14:paraId="612C5A44" w14:textId="77777777" w:rsidR="00C10288" w:rsidRPr="00C10288" w:rsidRDefault="00C10288" w:rsidP="00C10288">
      <w:pPr>
        <w:numPr>
          <w:ilvl w:val="0"/>
          <w:numId w:val="16"/>
        </w:numPr>
      </w:pPr>
      <w:r w:rsidRPr="00C10288">
        <w:t xml:space="preserve">It offers three modes of play: </w:t>
      </w:r>
      <w:r w:rsidRPr="00C10288">
        <w:rPr>
          <w:b/>
          <w:bCs/>
        </w:rPr>
        <w:t>Over-the-Board (local two-player)</w:t>
      </w:r>
      <w:r w:rsidRPr="00C10288">
        <w:t xml:space="preserve">, </w:t>
      </w:r>
      <w:r w:rsidRPr="00C10288">
        <w:rPr>
          <w:b/>
          <w:bCs/>
        </w:rPr>
        <w:t>Online Multiplayer</w:t>
      </w:r>
      <w:r w:rsidRPr="00C10288">
        <w:t xml:space="preserve">, and </w:t>
      </w:r>
      <w:r w:rsidRPr="00C10288">
        <w:rPr>
          <w:b/>
          <w:bCs/>
        </w:rPr>
        <w:t>Single-player against a Computer AI</w:t>
      </w:r>
      <w:r w:rsidRPr="00C10288">
        <w:t>.</w:t>
      </w:r>
    </w:p>
    <w:p w14:paraId="7D8FC4C8" w14:textId="77777777" w:rsidR="00C10288" w:rsidRPr="00C10288" w:rsidRDefault="00C10288" w:rsidP="00C10288">
      <w:pPr>
        <w:numPr>
          <w:ilvl w:val="0"/>
          <w:numId w:val="16"/>
        </w:numPr>
      </w:pPr>
      <w:r w:rsidRPr="00C10288">
        <w:t xml:space="preserve">Users must </w:t>
      </w:r>
      <w:r w:rsidRPr="00C10288">
        <w:rPr>
          <w:b/>
          <w:bCs/>
        </w:rPr>
        <w:t>log in or register</w:t>
      </w:r>
      <w:r w:rsidRPr="00C10288">
        <w:t xml:space="preserve"> to access the app, ensuring a personalized and secure experience.</w:t>
      </w:r>
    </w:p>
    <w:p w14:paraId="0F7D23F2" w14:textId="77777777" w:rsidR="00C10288" w:rsidRPr="00C10288" w:rsidRDefault="00C10288" w:rsidP="00C10288">
      <w:pPr>
        <w:numPr>
          <w:ilvl w:val="0"/>
          <w:numId w:val="16"/>
        </w:numPr>
      </w:pPr>
      <w:r w:rsidRPr="00C10288">
        <w:t xml:space="preserve">The app supports </w:t>
      </w:r>
      <w:r w:rsidRPr="00C10288">
        <w:rPr>
          <w:b/>
          <w:bCs/>
        </w:rPr>
        <w:t>online multiplayer gameplay with a 10-minute timer</w:t>
      </w:r>
      <w:r w:rsidRPr="00C10288">
        <w:t xml:space="preserve"> for each player, encouraging competitive real-time matches.</w:t>
      </w:r>
    </w:p>
    <w:p w14:paraId="4ED8B4FC" w14:textId="77777777" w:rsidR="00C10288" w:rsidRPr="00C10288" w:rsidRDefault="00C10288" w:rsidP="00C10288">
      <w:pPr>
        <w:numPr>
          <w:ilvl w:val="0"/>
          <w:numId w:val="16"/>
        </w:numPr>
      </w:pPr>
      <w:r w:rsidRPr="00C10288">
        <w:t xml:space="preserve">A </w:t>
      </w:r>
      <w:r w:rsidRPr="00C10288">
        <w:rPr>
          <w:b/>
          <w:bCs/>
        </w:rPr>
        <w:t>game analysis feature</w:t>
      </w:r>
      <w:r w:rsidRPr="00C10288">
        <w:t xml:space="preserve"> allows players to request detailed move evaluations by uploading a PGN file to the backend server.</w:t>
      </w:r>
    </w:p>
    <w:p w14:paraId="6AA3F89E" w14:textId="77777777" w:rsidR="00C10288" w:rsidRPr="00C10288" w:rsidRDefault="00C10288" w:rsidP="00C10288">
      <w:pPr>
        <w:numPr>
          <w:ilvl w:val="0"/>
          <w:numId w:val="16"/>
        </w:numPr>
      </w:pPr>
      <w:r w:rsidRPr="00C10288">
        <w:t xml:space="preserve">The backend, powered by </w:t>
      </w:r>
      <w:r w:rsidRPr="00C10288">
        <w:rPr>
          <w:b/>
          <w:bCs/>
        </w:rPr>
        <w:t>Ktor</w:t>
      </w:r>
      <w:r w:rsidRPr="00C10288">
        <w:t>, handles user authentication, multiplayer game coordination, and PGN-based game analysis.</w:t>
      </w:r>
    </w:p>
    <w:p w14:paraId="2F85B3C5" w14:textId="77777777" w:rsidR="00C10288" w:rsidRPr="00C10288" w:rsidRDefault="00C10288" w:rsidP="00C10288">
      <w:pPr>
        <w:numPr>
          <w:ilvl w:val="0"/>
          <w:numId w:val="16"/>
        </w:numPr>
      </w:pPr>
      <w:r w:rsidRPr="00C10288">
        <w:t xml:space="preserve">A </w:t>
      </w:r>
      <w:r w:rsidRPr="00C10288">
        <w:rPr>
          <w:b/>
          <w:bCs/>
        </w:rPr>
        <w:t>community section</w:t>
      </w:r>
      <w:r w:rsidRPr="00C10288">
        <w:t xml:space="preserve"> is available where users can </w:t>
      </w:r>
      <w:r w:rsidRPr="00C10288">
        <w:rPr>
          <w:b/>
          <w:bCs/>
        </w:rPr>
        <w:t>post and view content</w:t>
      </w:r>
      <w:r w:rsidRPr="00C10288">
        <w:t>, fostering interaction among chess enthusiasts.</w:t>
      </w:r>
    </w:p>
    <w:p w14:paraId="374E5566" w14:textId="77777777" w:rsidR="00C10288" w:rsidRPr="00C10288" w:rsidRDefault="00C10288" w:rsidP="00C10288">
      <w:pPr>
        <w:numPr>
          <w:ilvl w:val="0"/>
          <w:numId w:val="16"/>
        </w:numPr>
      </w:pPr>
      <w:r w:rsidRPr="00C10288">
        <w:t xml:space="preserve">The app </w:t>
      </w:r>
      <w:r w:rsidRPr="00C10288">
        <w:rPr>
          <w:b/>
          <w:bCs/>
        </w:rPr>
        <w:t>does not store game history</w:t>
      </w:r>
      <w:r w:rsidRPr="00C10288">
        <w:t xml:space="preserve"> or past match records, keeping the implementation lightweight.</w:t>
      </w:r>
    </w:p>
    <w:p w14:paraId="532EF2CF" w14:textId="77777777" w:rsidR="00C10288" w:rsidRPr="00C10288" w:rsidRDefault="00C10288" w:rsidP="00C10288">
      <w:pPr>
        <w:numPr>
          <w:ilvl w:val="0"/>
          <w:numId w:val="16"/>
        </w:numPr>
      </w:pPr>
      <w:r w:rsidRPr="00C10288">
        <w:t xml:space="preserve">The computer opponent provides a basic </w:t>
      </w:r>
      <w:r w:rsidRPr="00C10288">
        <w:rPr>
          <w:b/>
          <w:bCs/>
        </w:rPr>
        <w:t>AI-based challenge</w:t>
      </w:r>
      <w:r w:rsidRPr="00C10288">
        <w:t>, allowing users to practice offline.</w:t>
      </w:r>
    </w:p>
    <w:p w14:paraId="4B25D759" w14:textId="77777777" w:rsidR="00C10288" w:rsidRPr="00C10288" w:rsidRDefault="00C10288" w:rsidP="00C10288">
      <w:pPr>
        <w:numPr>
          <w:ilvl w:val="0"/>
          <w:numId w:val="16"/>
        </w:numPr>
      </w:pPr>
      <w:r w:rsidRPr="00C10288">
        <w:t xml:space="preserve">This application is developed </w:t>
      </w:r>
      <w:r w:rsidRPr="00C10288">
        <w:rPr>
          <w:b/>
          <w:bCs/>
        </w:rPr>
        <w:t>exclusively for Android mobile devices</w:t>
      </w:r>
      <w:r w:rsidRPr="00C10288">
        <w:t>, offering a responsive and interactive user experience.</w:t>
      </w:r>
    </w:p>
    <w:p w14:paraId="5C97A5BF" w14:textId="42A9255E" w:rsidR="00C10288" w:rsidRDefault="00C10288">
      <w:r>
        <w:br w:type="page"/>
      </w:r>
    </w:p>
    <w:p w14:paraId="6E0B6315" w14:textId="499AC0BF" w:rsidR="00A03625" w:rsidRDefault="00C10288" w:rsidP="00C10288">
      <w:pPr>
        <w:pStyle w:val="Heading1"/>
      </w:pPr>
      <w:bookmarkStart w:id="7" w:name="_Toc198067025"/>
      <w:bookmarkStart w:id="8" w:name="_Toc198077653"/>
      <w:r>
        <w:lastRenderedPageBreak/>
        <w:t>Initial Proposal</w:t>
      </w:r>
      <w:bookmarkEnd w:id="7"/>
      <w:bookmarkEnd w:id="8"/>
    </w:p>
    <w:p w14:paraId="41038980" w14:textId="77777777" w:rsidR="00C10288" w:rsidRPr="00C10288" w:rsidRDefault="00C10288" w:rsidP="004D5D34">
      <w:pPr>
        <w:pStyle w:val="Heading2"/>
        <w:rPr>
          <w:b/>
          <w:bCs/>
        </w:rPr>
      </w:pPr>
      <w:bookmarkStart w:id="9" w:name="_Toc198077654"/>
      <w:r w:rsidRPr="00C10288">
        <w:rPr>
          <w:b/>
          <w:bCs/>
        </w:rPr>
        <w:t xml:space="preserve">a. </w:t>
      </w:r>
      <w:r w:rsidRPr="004D5D34">
        <w:rPr>
          <w:rStyle w:val="Heading4Char"/>
        </w:rPr>
        <w:t>Purpose</w:t>
      </w:r>
      <w:bookmarkEnd w:id="9"/>
    </w:p>
    <w:p w14:paraId="3FBEBC55" w14:textId="77777777" w:rsidR="00C10288" w:rsidRPr="00C10288" w:rsidRDefault="00C10288" w:rsidP="00C10288">
      <w:r w:rsidRPr="00C10288">
        <w:t>The purpose of this app is to provide an engaging and competitive platform for playing chess. It supports various gameplay modes, including over-the-board, online multiplayer, and against a computer AI. Additionally, it enhances player experience through PGN-based game analysis via a backend server. The app also fosters community interaction through a built-in social feature.</w:t>
      </w:r>
    </w:p>
    <w:p w14:paraId="134BD1A3" w14:textId="77777777" w:rsidR="00C10288" w:rsidRPr="00C10288" w:rsidRDefault="00000000" w:rsidP="00C10288">
      <w:r>
        <w:pict w14:anchorId="66201AB3">
          <v:rect id="_x0000_i1025" style="width:0;height:1.5pt" o:hralign="center" o:hrstd="t" o:hr="t" fillcolor="#a0a0a0" stroked="f"/>
        </w:pict>
      </w:r>
    </w:p>
    <w:p w14:paraId="5EB61C00" w14:textId="77777777" w:rsidR="00C10288" w:rsidRPr="00C10288" w:rsidRDefault="00C10288" w:rsidP="004D5D34">
      <w:pPr>
        <w:pStyle w:val="Heading2"/>
        <w:rPr>
          <w:b/>
          <w:bCs/>
        </w:rPr>
      </w:pPr>
      <w:bookmarkStart w:id="10" w:name="_Toc198077655"/>
      <w:r w:rsidRPr="00C10288">
        <w:rPr>
          <w:b/>
          <w:bCs/>
        </w:rPr>
        <w:t xml:space="preserve">b. </w:t>
      </w:r>
      <w:r w:rsidRPr="004D5D34">
        <w:rPr>
          <w:rStyle w:val="Heading4Char"/>
        </w:rPr>
        <w:t>Users</w:t>
      </w:r>
      <w:bookmarkEnd w:id="10"/>
    </w:p>
    <w:p w14:paraId="0B5D1846" w14:textId="77777777" w:rsidR="00C10288" w:rsidRPr="00C10288" w:rsidRDefault="00C10288" w:rsidP="00C10288">
      <w:pPr>
        <w:numPr>
          <w:ilvl w:val="0"/>
          <w:numId w:val="17"/>
        </w:numPr>
      </w:pPr>
      <w:r w:rsidRPr="00C10288">
        <w:rPr>
          <w:b/>
          <w:bCs/>
        </w:rPr>
        <w:t>Primary Users</w:t>
      </w:r>
      <w:r w:rsidRPr="00C10288">
        <w:t>: Chess players of all levels who want to play casually or competitively, both offline and online.</w:t>
      </w:r>
    </w:p>
    <w:p w14:paraId="0D78FAF7" w14:textId="77777777" w:rsidR="00C10288" w:rsidRPr="00C10288" w:rsidRDefault="00C10288" w:rsidP="00C10288">
      <w:pPr>
        <w:numPr>
          <w:ilvl w:val="0"/>
          <w:numId w:val="17"/>
        </w:numPr>
      </w:pPr>
      <w:r w:rsidRPr="00C10288">
        <w:rPr>
          <w:b/>
          <w:bCs/>
        </w:rPr>
        <w:t>Secondary Users</w:t>
      </w:r>
      <w:r w:rsidRPr="00C10288">
        <w:t>: Developers and testers exploring multiplayer integration, authentication, and client-server interaction in mobile apps.</w:t>
      </w:r>
    </w:p>
    <w:p w14:paraId="75409EC8" w14:textId="77777777" w:rsidR="00C10288" w:rsidRPr="00C10288" w:rsidRDefault="00000000" w:rsidP="00C10288">
      <w:r>
        <w:pict w14:anchorId="78AD20A9">
          <v:rect id="_x0000_i1026" style="width:0;height:1.5pt" o:hralign="center" o:hrstd="t" o:hr="t" fillcolor="#a0a0a0" stroked="f"/>
        </w:pict>
      </w:r>
    </w:p>
    <w:p w14:paraId="4B1862AE" w14:textId="77777777" w:rsidR="00C10288" w:rsidRPr="00C10288" w:rsidRDefault="00C10288" w:rsidP="004D5D34">
      <w:pPr>
        <w:pStyle w:val="Heading2"/>
        <w:rPr>
          <w:b/>
          <w:bCs/>
        </w:rPr>
      </w:pPr>
      <w:bookmarkStart w:id="11" w:name="_Toc198077656"/>
      <w:r w:rsidRPr="00C10288">
        <w:rPr>
          <w:b/>
          <w:bCs/>
        </w:rPr>
        <w:t xml:space="preserve">c. </w:t>
      </w:r>
      <w:r w:rsidRPr="004D5D34">
        <w:rPr>
          <w:rStyle w:val="Heading4Char"/>
        </w:rPr>
        <w:t>Technology to be Used</w:t>
      </w:r>
      <w:bookmarkEnd w:id="11"/>
    </w:p>
    <w:p w14:paraId="018E8927" w14:textId="77777777" w:rsidR="00C10288" w:rsidRPr="00C10288" w:rsidRDefault="00C10288" w:rsidP="00C10288">
      <w:pPr>
        <w:numPr>
          <w:ilvl w:val="0"/>
          <w:numId w:val="18"/>
        </w:numPr>
      </w:pPr>
      <w:r w:rsidRPr="00C10288">
        <w:rPr>
          <w:b/>
          <w:bCs/>
        </w:rPr>
        <w:t>Programming Language</w:t>
      </w:r>
      <w:r w:rsidRPr="00C10288">
        <w:t>: Kotlin</w:t>
      </w:r>
    </w:p>
    <w:p w14:paraId="54304BC6" w14:textId="77777777" w:rsidR="00C10288" w:rsidRPr="00C10288" w:rsidRDefault="00C10288" w:rsidP="00C10288">
      <w:pPr>
        <w:numPr>
          <w:ilvl w:val="0"/>
          <w:numId w:val="18"/>
        </w:numPr>
      </w:pPr>
      <w:r w:rsidRPr="00C10288">
        <w:rPr>
          <w:b/>
          <w:bCs/>
        </w:rPr>
        <w:t>Frontend Framework</w:t>
      </w:r>
      <w:r w:rsidRPr="00C10288">
        <w:t>: Jetpack Compose (Android)</w:t>
      </w:r>
    </w:p>
    <w:p w14:paraId="5BD7C405" w14:textId="77777777" w:rsidR="00C10288" w:rsidRPr="00C10288" w:rsidRDefault="00C10288" w:rsidP="00C10288">
      <w:pPr>
        <w:numPr>
          <w:ilvl w:val="0"/>
          <w:numId w:val="18"/>
        </w:numPr>
      </w:pPr>
      <w:r w:rsidRPr="00C10288">
        <w:rPr>
          <w:b/>
          <w:bCs/>
        </w:rPr>
        <w:t>Backend Framework</w:t>
      </w:r>
      <w:r w:rsidRPr="00C10288">
        <w:t>: Ktor (Kotlin server-side)</w:t>
      </w:r>
    </w:p>
    <w:p w14:paraId="7F87D7FE" w14:textId="789477BC" w:rsidR="00C10288" w:rsidRPr="00C10288" w:rsidRDefault="00C10288" w:rsidP="00C10288">
      <w:pPr>
        <w:numPr>
          <w:ilvl w:val="0"/>
          <w:numId w:val="18"/>
        </w:numPr>
      </w:pPr>
      <w:r w:rsidRPr="00C10288">
        <w:rPr>
          <w:b/>
          <w:bCs/>
        </w:rPr>
        <w:t>Database</w:t>
      </w:r>
      <w:r w:rsidRPr="00C10288">
        <w:t xml:space="preserve">: </w:t>
      </w:r>
      <w:r w:rsidRPr="00C10288">
        <w:rPr>
          <w:b/>
          <w:bCs/>
        </w:rPr>
        <w:t>PostgreSQL</w:t>
      </w:r>
      <w:r w:rsidRPr="00C10288">
        <w:t xml:space="preserve"> (used for storing user credentials and authentication data)</w:t>
      </w:r>
    </w:p>
    <w:p w14:paraId="197625DC" w14:textId="77777777" w:rsidR="00C10288" w:rsidRPr="00C10288" w:rsidRDefault="00C10288" w:rsidP="00C10288">
      <w:pPr>
        <w:numPr>
          <w:ilvl w:val="0"/>
          <w:numId w:val="18"/>
        </w:numPr>
      </w:pPr>
      <w:r w:rsidRPr="00C10288">
        <w:rPr>
          <w:b/>
          <w:bCs/>
        </w:rPr>
        <w:t>Development Tools</w:t>
      </w:r>
      <w:r w:rsidRPr="00C10288">
        <w:t>: Android Studio IDE</w:t>
      </w:r>
    </w:p>
    <w:p w14:paraId="649722B1" w14:textId="77777777" w:rsidR="00C10288" w:rsidRPr="00C10288" w:rsidRDefault="00000000" w:rsidP="00C10288">
      <w:r>
        <w:pict w14:anchorId="24CAF938">
          <v:rect id="_x0000_i1027" style="width:0;height:1.5pt" o:hralign="center" o:hrstd="t" o:hr="t" fillcolor="#a0a0a0" stroked="f"/>
        </w:pict>
      </w:r>
    </w:p>
    <w:p w14:paraId="151ABBDE" w14:textId="77777777" w:rsidR="00C10288" w:rsidRPr="00C10288" w:rsidRDefault="00C10288" w:rsidP="004D5D34">
      <w:pPr>
        <w:pStyle w:val="Heading2"/>
        <w:rPr>
          <w:b/>
          <w:bCs/>
        </w:rPr>
      </w:pPr>
      <w:bookmarkStart w:id="12" w:name="_Toc198077657"/>
      <w:r w:rsidRPr="00C10288">
        <w:rPr>
          <w:b/>
          <w:bCs/>
        </w:rPr>
        <w:t xml:space="preserve">d. </w:t>
      </w:r>
      <w:r w:rsidRPr="004D5D34">
        <w:rPr>
          <w:rStyle w:val="Heading4Char"/>
        </w:rPr>
        <w:t>Estimated Lines of Code</w:t>
      </w:r>
      <w:bookmarkEnd w:id="12"/>
    </w:p>
    <w:p w14:paraId="3DA5E5C7" w14:textId="77777777" w:rsidR="00C10288" w:rsidRPr="00C10288" w:rsidRDefault="00C10288" w:rsidP="00C10288">
      <w:r w:rsidRPr="00C10288">
        <w:t xml:space="preserve">Approximately </w:t>
      </w:r>
      <w:r w:rsidRPr="00C10288">
        <w:rPr>
          <w:b/>
          <w:bCs/>
        </w:rPr>
        <w:t>3,500–4,500 lines of Kotlin code</w:t>
      </w:r>
      <w:r w:rsidRPr="00C10288">
        <w:t>, covering UI, game logic, multiplayer integration, and server communication.</w:t>
      </w:r>
    </w:p>
    <w:p w14:paraId="206CCAA1" w14:textId="77777777" w:rsidR="00C10288" w:rsidRPr="00C10288" w:rsidRDefault="00000000" w:rsidP="00C10288">
      <w:r>
        <w:pict w14:anchorId="19C79CB5">
          <v:rect id="_x0000_i1028" style="width:0;height:1.5pt" o:hralign="center" o:hrstd="t" o:hr="t" fillcolor="#a0a0a0" stroked="f"/>
        </w:pict>
      </w:r>
    </w:p>
    <w:p w14:paraId="08A632F8" w14:textId="77777777" w:rsidR="00C10288" w:rsidRPr="004D5D34" w:rsidRDefault="00C10288" w:rsidP="004D5D34">
      <w:pPr>
        <w:pStyle w:val="Heading2"/>
        <w:rPr>
          <w:rStyle w:val="Heading4Char"/>
        </w:rPr>
      </w:pPr>
      <w:bookmarkStart w:id="13" w:name="_Toc198077658"/>
      <w:r w:rsidRPr="00C10288">
        <w:rPr>
          <w:b/>
          <w:bCs/>
        </w:rPr>
        <w:t xml:space="preserve">e. </w:t>
      </w:r>
      <w:r w:rsidRPr="004D5D34">
        <w:rPr>
          <w:rStyle w:val="Heading4Char"/>
        </w:rPr>
        <w:t>Five Functionalities</w:t>
      </w:r>
      <w:bookmarkEnd w:id="13"/>
    </w:p>
    <w:p w14:paraId="6AFE1B93" w14:textId="77777777" w:rsidR="00C10288" w:rsidRPr="00C10288" w:rsidRDefault="00C10288" w:rsidP="00C10288">
      <w:pPr>
        <w:numPr>
          <w:ilvl w:val="0"/>
          <w:numId w:val="19"/>
        </w:numPr>
      </w:pPr>
      <w:r w:rsidRPr="00C10288">
        <w:rPr>
          <w:b/>
          <w:bCs/>
        </w:rPr>
        <w:t>Login and Registration System</w:t>
      </w:r>
    </w:p>
    <w:p w14:paraId="3174BB2F" w14:textId="4E18ECAC" w:rsidR="00C10288" w:rsidRPr="00C10288" w:rsidRDefault="00C10288" w:rsidP="00C10288">
      <w:pPr>
        <w:numPr>
          <w:ilvl w:val="1"/>
          <w:numId w:val="19"/>
        </w:numPr>
      </w:pPr>
      <w:r w:rsidRPr="00C10288">
        <w:rPr>
          <w:i/>
          <w:iCs/>
        </w:rPr>
        <w:t>Input</w:t>
      </w:r>
      <w:r w:rsidRPr="00C10288">
        <w:t>: Email</w:t>
      </w:r>
      <w:r>
        <w:t xml:space="preserve"> </w:t>
      </w:r>
      <w:r w:rsidRPr="00C10288">
        <w:t>and password</w:t>
      </w:r>
    </w:p>
    <w:p w14:paraId="663DB963" w14:textId="77777777" w:rsidR="00C10288" w:rsidRPr="00C10288" w:rsidRDefault="00C10288" w:rsidP="00C10288">
      <w:pPr>
        <w:numPr>
          <w:ilvl w:val="1"/>
          <w:numId w:val="19"/>
        </w:numPr>
      </w:pPr>
      <w:r w:rsidRPr="00C10288">
        <w:rPr>
          <w:i/>
          <w:iCs/>
        </w:rPr>
        <w:lastRenderedPageBreak/>
        <w:t>Output</w:t>
      </w:r>
      <w:r w:rsidRPr="00C10288">
        <w:t>: Authenticated access to app features</w:t>
      </w:r>
    </w:p>
    <w:p w14:paraId="68FDF775" w14:textId="77777777" w:rsidR="00C10288" w:rsidRPr="00C10288" w:rsidRDefault="00C10288" w:rsidP="00C10288">
      <w:pPr>
        <w:numPr>
          <w:ilvl w:val="0"/>
          <w:numId w:val="19"/>
        </w:numPr>
      </w:pPr>
      <w:r w:rsidRPr="00C10288">
        <w:rPr>
          <w:b/>
          <w:bCs/>
        </w:rPr>
        <w:t>Over-the-Board (OTB) Chess Gameplay</w:t>
      </w:r>
    </w:p>
    <w:p w14:paraId="720B444E" w14:textId="77777777" w:rsidR="00C10288" w:rsidRPr="00C10288" w:rsidRDefault="00C10288" w:rsidP="00C10288">
      <w:pPr>
        <w:numPr>
          <w:ilvl w:val="1"/>
          <w:numId w:val="19"/>
        </w:numPr>
      </w:pPr>
      <w:r w:rsidRPr="00C10288">
        <w:rPr>
          <w:i/>
          <w:iCs/>
        </w:rPr>
        <w:t>Input</w:t>
      </w:r>
      <w:r w:rsidRPr="00C10288">
        <w:t>: Two players take turns making moves on the same device</w:t>
      </w:r>
    </w:p>
    <w:p w14:paraId="35484764" w14:textId="77777777" w:rsidR="00C10288" w:rsidRPr="00C10288" w:rsidRDefault="00C10288" w:rsidP="00C10288">
      <w:pPr>
        <w:numPr>
          <w:ilvl w:val="1"/>
          <w:numId w:val="19"/>
        </w:numPr>
      </w:pPr>
      <w:r w:rsidRPr="00C10288">
        <w:rPr>
          <w:i/>
          <w:iCs/>
        </w:rPr>
        <w:t>Output</w:t>
      </w:r>
      <w:r w:rsidRPr="00C10288">
        <w:t>: Validated moves and board updates</w:t>
      </w:r>
    </w:p>
    <w:p w14:paraId="30E7A643" w14:textId="77777777" w:rsidR="00C10288" w:rsidRPr="00C10288" w:rsidRDefault="00C10288" w:rsidP="00C10288">
      <w:pPr>
        <w:numPr>
          <w:ilvl w:val="0"/>
          <w:numId w:val="19"/>
        </w:numPr>
      </w:pPr>
      <w:r w:rsidRPr="00C10288">
        <w:rPr>
          <w:b/>
          <w:bCs/>
        </w:rPr>
        <w:t>Online Multiplayer with Timer</w:t>
      </w:r>
    </w:p>
    <w:p w14:paraId="41E23780" w14:textId="77777777" w:rsidR="00C10288" w:rsidRPr="00C10288" w:rsidRDefault="00C10288" w:rsidP="00C10288">
      <w:pPr>
        <w:numPr>
          <w:ilvl w:val="1"/>
          <w:numId w:val="19"/>
        </w:numPr>
      </w:pPr>
      <w:r w:rsidRPr="00C10288">
        <w:rPr>
          <w:i/>
          <w:iCs/>
        </w:rPr>
        <w:t>Input</w:t>
      </w:r>
      <w:r w:rsidRPr="00C10288">
        <w:t>: Real-time moves over WebSocket connection</w:t>
      </w:r>
    </w:p>
    <w:p w14:paraId="1E77F734" w14:textId="77777777" w:rsidR="00C10288" w:rsidRPr="00C10288" w:rsidRDefault="00C10288" w:rsidP="00C10288">
      <w:pPr>
        <w:numPr>
          <w:ilvl w:val="1"/>
          <w:numId w:val="19"/>
        </w:numPr>
      </w:pPr>
      <w:r w:rsidRPr="00C10288">
        <w:rPr>
          <w:i/>
          <w:iCs/>
        </w:rPr>
        <w:t>Output</w:t>
      </w:r>
      <w:r w:rsidRPr="00C10288">
        <w:t>: Synchronized gameplay with 10-minute timers per player</w:t>
      </w:r>
    </w:p>
    <w:p w14:paraId="7B53473A" w14:textId="77777777" w:rsidR="00C10288" w:rsidRPr="00C10288" w:rsidRDefault="00C10288" w:rsidP="00C10288">
      <w:pPr>
        <w:numPr>
          <w:ilvl w:val="0"/>
          <w:numId w:val="19"/>
        </w:numPr>
      </w:pPr>
      <w:r w:rsidRPr="00C10288">
        <w:rPr>
          <w:b/>
          <w:bCs/>
        </w:rPr>
        <w:t>Play vs Computer (AI)</w:t>
      </w:r>
    </w:p>
    <w:p w14:paraId="44E064E5" w14:textId="3891B37E" w:rsidR="00C10288" w:rsidRPr="00C10288" w:rsidRDefault="00C10288" w:rsidP="00C10288">
      <w:pPr>
        <w:numPr>
          <w:ilvl w:val="1"/>
          <w:numId w:val="19"/>
        </w:numPr>
      </w:pPr>
      <w:r w:rsidRPr="00C10288">
        <w:rPr>
          <w:i/>
          <w:iCs/>
        </w:rPr>
        <w:t>Input</w:t>
      </w:r>
      <w:r w:rsidRPr="00C10288">
        <w:t>: User plays against</w:t>
      </w:r>
      <w:r>
        <w:t xml:space="preserve"> computer</w:t>
      </w:r>
      <w:r w:rsidRPr="00C10288">
        <w:t xml:space="preserve"> </w:t>
      </w:r>
    </w:p>
    <w:p w14:paraId="6F8B8386" w14:textId="06C53A7D" w:rsidR="00C10288" w:rsidRPr="00C10288" w:rsidRDefault="00C10288" w:rsidP="00C10288">
      <w:pPr>
        <w:numPr>
          <w:ilvl w:val="1"/>
          <w:numId w:val="19"/>
        </w:numPr>
      </w:pPr>
      <w:r w:rsidRPr="00C10288">
        <w:rPr>
          <w:i/>
          <w:iCs/>
        </w:rPr>
        <w:t>Output</w:t>
      </w:r>
      <w:r w:rsidRPr="00C10288">
        <w:t>: Board updates based on</w:t>
      </w:r>
      <w:r>
        <w:t xml:space="preserve"> computer</w:t>
      </w:r>
      <w:r w:rsidRPr="00C10288">
        <w:t xml:space="preserve"> responses</w:t>
      </w:r>
    </w:p>
    <w:p w14:paraId="56419FD1" w14:textId="77777777" w:rsidR="00C10288" w:rsidRPr="00C10288" w:rsidRDefault="00C10288" w:rsidP="00C10288">
      <w:pPr>
        <w:numPr>
          <w:ilvl w:val="0"/>
          <w:numId w:val="19"/>
        </w:numPr>
      </w:pPr>
      <w:r w:rsidRPr="00C10288">
        <w:rPr>
          <w:b/>
          <w:bCs/>
        </w:rPr>
        <w:t>PGN-Based Game Analysis</w:t>
      </w:r>
    </w:p>
    <w:p w14:paraId="2E9D03BF" w14:textId="77777777" w:rsidR="00C10288" w:rsidRPr="00C10288" w:rsidRDefault="00C10288" w:rsidP="00C10288">
      <w:pPr>
        <w:numPr>
          <w:ilvl w:val="1"/>
          <w:numId w:val="19"/>
        </w:numPr>
      </w:pPr>
      <w:r w:rsidRPr="00C10288">
        <w:rPr>
          <w:i/>
          <w:iCs/>
        </w:rPr>
        <w:t>Input</w:t>
      </w:r>
      <w:r w:rsidRPr="00C10288">
        <w:t>: Player uploads game PGN</w:t>
      </w:r>
    </w:p>
    <w:p w14:paraId="58A582AA" w14:textId="77777777" w:rsidR="00C10288" w:rsidRPr="00C10288" w:rsidRDefault="00C10288" w:rsidP="00C10288">
      <w:pPr>
        <w:numPr>
          <w:ilvl w:val="1"/>
          <w:numId w:val="19"/>
        </w:numPr>
      </w:pPr>
      <w:r w:rsidRPr="00C10288">
        <w:rPr>
          <w:i/>
          <w:iCs/>
        </w:rPr>
        <w:t>Output</w:t>
      </w:r>
      <w:r w:rsidRPr="00C10288">
        <w:t>: Server returns move evaluations and feedback</w:t>
      </w:r>
    </w:p>
    <w:p w14:paraId="60928A26" w14:textId="77777777" w:rsidR="00C10288" w:rsidRPr="00C10288" w:rsidRDefault="00000000" w:rsidP="00C10288">
      <w:r>
        <w:pict w14:anchorId="19D38A8C">
          <v:rect id="_x0000_i1029" style="width:0;height:1.5pt" o:hralign="center" o:hrstd="t" o:hr="t" fillcolor="#a0a0a0" stroked="f"/>
        </w:pict>
      </w:r>
    </w:p>
    <w:p w14:paraId="70CABE33" w14:textId="77777777" w:rsidR="00C10288" w:rsidRPr="00C10288" w:rsidRDefault="00C10288" w:rsidP="004D5D34">
      <w:pPr>
        <w:pStyle w:val="Heading2"/>
        <w:rPr>
          <w:b/>
          <w:bCs/>
        </w:rPr>
      </w:pPr>
      <w:bookmarkStart w:id="14" w:name="_Toc198077659"/>
      <w:r w:rsidRPr="00C10288">
        <w:rPr>
          <w:b/>
          <w:bCs/>
        </w:rPr>
        <w:t xml:space="preserve">f. </w:t>
      </w:r>
      <w:r w:rsidRPr="004D5D34">
        <w:rPr>
          <w:rStyle w:val="Heading4Char"/>
        </w:rPr>
        <w:t>Software Delivery Method</w:t>
      </w:r>
      <w:bookmarkEnd w:id="14"/>
    </w:p>
    <w:p w14:paraId="2CEFA809" w14:textId="77777777" w:rsidR="00C10288" w:rsidRPr="00C10288" w:rsidRDefault="00C10288" w:rsidP="00C10288">
      <w:pPr>
        <w:numPr>
          <w:ilvl w:val="0"/>
          <w:numId w:val="20"/>
        </w:numPr>
      </w:pPr>
      <w:r w:rsidRPr="00C10288">
        <w:rPr>
          <w:b/>
          <w:bCs/>
        </w:rPr>
        <w:t>Mobile Application (Android)</w:t>
      </w:r>
    </w:p>
    <w:p w14:paraId="15AEA482" w14:textId="5A2C2007" w:rsidR="00C10288" w:rsidRPr="00C10288" w:rsidRDefault="00C10288" w:rsidP="00C10288">
      <w:pPr>
        <w:numPr>
          <w:ilvl w:val="0"/>
          <w:numId w:val="20"/>
        </w:numPr>
      </w:pPr>
      <w:r w:rsidRPr="00C10288">
        <w:t xml:space="preserve">Backend hosted using </w:t>
      </w:r>
      <w:r w:rsidRPr="00C10288">
        <w:rPr>
          <w:b/>
          <w:bCs/>
        </w:rPr>
        <w:t>Ktor</w:t>
      </w:r>
      <w:r w:rsidRPr="00C10288">
        <w:t xml:space="preserve"> for authentication, multiplayer, and analysis</w:t>
      </w:r>
    </w:p>
    <w:p w14:paraId="67E9CBD8" w14:textId="77777777" w:rsidR="00C10288" w:rsidRPr="00C10288" w:rsidRDefault="00000000" w:rsidP="00C10288">
      <w:r>
        <w:pict w14:anchorId="6376D893">
          <v:rect id="_x0000_i1030" style="width:0;height:1.5pt" o:hralign="center" o:hrstd="t" o:hr="t" fillcolor="#a0a0a0" stroked="f"/>
        </w:pict>
      </w:r>
    </w:p>
    <w:p w14:paraId="4B90AB0D" w14:textId="77777777" w:rsidR="00C10288" w:rsidRDefault="00C10288" w:rsidP="00C10288"/>
    <w:p w14:paraId="40858448" w14:textId="69498CC7" w:rsidR="00C10288" w:rsidRDefault="00C10288" w:rsidP="00C10288">
      <w:pPr>
        <w:tabs>
          <w:tab w:val="left" w:pos="6276"/>
        </w:tabs>
      </w:pPr>
      <w:r>
        <w:tab/>
      </w:r>
    </w:p>
    <w:p w14:paraId="45AA94F2" w14:textId="77777777" w:rsidR="00C10288" w:rsidRDefault="00C10288">
      <w:r>
        <w:br w:type="page"/>
      </w:r>
    </w:p>
    <w:p w14:paraId="137220B3" w14:textId="4471D299" w:rsidR="00611E58" w:rsidRPr="00611E58" w:rsidRDefault="00611E58" w:rsidP="00611E58">
      <w:pPr>
        <w:pStyle w:val="Heading1"/>
      </w:pPr>
      <w:bookmarkStart w:id="15" w:name="_Toc198067026"/>
      <w:bookmarkStart w:id="16" w:name="_Toc198077660"/>
      <w:r>
        <w:lastRenderedPageBreak/>
        <w:t>Software Requirement Specification (SRS)</w:t>
      </w:r>
      <w:bookmarkEnd w:id="15"/>
      <w:bookmarkEnd w:id="16"/>
    </w:p>
    <w:p w14:paraId="40A5C5FA" w14:textId="29911879" w:rsidR="00611E58" w:rsidRPr="00611E58" w:rsidRDefault="00611E58" w:rsidP="00611E58">
      <w:r w:rsidRPr="00611E58">
        <w:rPr>
          <w:b/>
          <w:bCs/>
        </w:rPr>
        <w:t>Project Title:</w:t>
      </w:r>
      <w:r w:rsidRPr="00611E58">
        <w:t xml:space="preserve"> Chess App</w:t>
      </w:r>
      <w:r w:rsidRPr="00611E58">
        <w:br/>
      </w:r>
      <w:r w:rsidRPr="00611E58">
        <w:rPr>
          <w:b/>
          <w:bCs/>
        </w:rPr>
        <w:t>Written By:</w:t>
      </w:r>
      <w:r w:rsidRPr="00611E58">
        <w:t xml:space="preserve"> Ajay Soni Verma</w:t>
      </w:r>
      <w:r w:rsidRPr="00611E58">
        <w:br/>
      </w:r>
      <w:r w:rsidRPr="00611E58">
        <w:rPr>
          <w:b/>
          <w:bCs/>
        </w:rPr>
        <w:t>Version:</w:t>
      </w:r>
      <w:r w:rsidRPr="00611E58">
        <w:t xml:space="preserve"> 1.0</w:t>
      </w:r>
      <w:r w:rsidRPr="00611E58">
        <w:br/>
      </w:r>
      <w:r w:rsidRPr="00611E58">
        <w:rPr>
          <w:b/>
          <w:bCs/>
        </w:rPr>
        <w:t>Date:</w:t>
      </w:r>
      <w:r w:rsidRPr="00611E58">
        <w:t xml:space="preserve"> 5-February-2025</w:t>
      </w:r>
      <w:r w:rsidRPr="00611E58">
        <w:br/>
      </w:r>
      <w:r w:rsidRPr="00611E58">
        <w:rPr>
          <w:b/>
          <w:bCs/>
        </w:rPr>
        <w:t>Signed By:</w:t>
      </w:r>
      <w:r w:rsidRPr="00611E58">
        <w:t xml:space="preserve"> </w:t>
      </w:r>
      <w:r w:rsidRPr="00611E58">
        <w:rPr>
          <w:i/>
          <w:iCs/>
        </w:rPr>
        <w:t>(Instructor/Advisor)</w:t>
      </w:r>
      <w:r>
        <w:rPr>
          <w:i/>
          <w:iCs/>
        </w:rPr>
        <w:t xml:space="preserve"> Dr. Gourav Somani</w:t>
      </w:r>
    </w:p>
    <w:p w14:paraId="32A8EDCD" w14:textId="77777777" w:rsidR="00611E58" w:rsidRPr="00611E58" w:rsidRDefault="00000000" w:rsidP="00611E58">
      <w:r>
        <w:pict w14:anchorId="04546095">
          <v:rect id="_x0000_i1031" style="width:0;height:1.5pt" o:hralign="center" o:hrstd="t" o:hr="t" fillcolor="#a0a0a0" stroked="f"/>
        </w:pict>
      </w:r>
    </w:p>
    <w:p w14:paraId="15B78D1E" w14:textId="77777777" w:rsidR="00611E58" w:rsidRPr="00611E58" w:rsidRDefault="00611E58" w:rsidP="004D5D34">
      <w:pPr>
        <w:pStyle w:val="Heading2"/>
        <w:rPr>
          <w:b/>
          <w:bCs/>
        </w:rPr>
      </w:pPr>
      <w:bookmarkStart w:id="17" w:name="_Toc198077661"/>
      <w:r w:rsidRPr="00611E58">
        <w:rPr>
          <w:b/>
          <w:bCs/>
        </w:rPr>
        <w:t>1.</w:t>
      </w:r>
      <w:r w:rsidRPr="004D5D34">
        <w:rPr>
          <w:rStyle w:val="Heading4Char"/>
        </w:rPr>
        <w:t xml:space="preserve"> Introduction</w:t>
      </w:r>
      <w:bookmarkEnd w:id="17"/>
    </w:p>
    <w:p w14:paraId="3DAD81DA" w14:textId="77777777" w:rsidR="00611E58" w:rsidRPr="00611E58" w:rsidRDefault="00611E58" w:rsidP="00611E58">
      <w:pPr>
        <w:rPr>
          <w:b/>
          <w:bCs/>
        </w:rPr>
      </w:pPr>
      <w:r w:rsidRPr="00611E58">
        <w:rPr>
          <w:b/>
          <w:bCs/>
        </w:rPr>
        <w:t>1.1 Project Goals</w:t>
      </w:r>
    </w:p>
    <w:p w14:paraId="445B6CC0" w14:textId="77777777" w:rsidR="00611E58" w:rsidRPr="00611E58" w:rsidRDefault="00611E58" w:rsidP="00611E58">
      <w:r w:rsidRPr="00611E58">
        <w:t>The goal of this project is to develop a mobile chess application with multiple gameplay modes, including offline (over-the-board and vs computer), online multiplayer, and game analysis using PGN input. The application also offers a simple community feature for public posts and emphasizes real-time interaction and learning through server-based move evaluation.</w:t>
      </w:r>
    </w:p>
    <w:p w14:paraId="0267D274" w14:textId="77777777" w:rsidR="00611E58" w:rsidRPr="00611E58" w:rsidRDefault="00611E58" w:rsidP="00611E58">
      <w:pPr>
        <w:rPr>
          <w:b/>
          <w:bCs/>
        </w:rPr>
      </w:pPr>
      <w:r w:rsidRPr="00611E58">
        <w:rPr>
          <w:b/>
          <w:bCs/>
        </w:rPr>
        <w:t>1.2 Stakeholders and Users</w:t>
      </w:r>
    </w:p>
    <w:p w14:paraId="6401514E" w14:textId="77777777" w:rsidR="00611E58" w:rsidRPr="00611E58" w:rsidRDefault="00611E58" w:rsidP="00611E58">
      <w:r w:rsidRPr="00611E58">
        <w:rPr>
          <w:b/>
          <w:bCs/>
        </w:rPr>
        <w:t>Stakeholders:</w:t>
      </w:r>
    </w:p>
    <w:p w14:paraId="2198FAC7" w14:textId="77777777" w:rsidR="00611E58" w:rsidRPr="00611E58" w:rsidRDefault="00611E58" w:rsidP="00611E58">
      <w:pPr>
        <w:numPr>
          <w:ilvl w:val="0"/>
          <w:numId w:val="21"/>
        </w:numPr>
      </w:pPr>
      <w:r w:rsidRPr="00611E58">
        <w:t>Developers</w:t>
      </w:r>
    </w:p>
    <w:p w14:paraId="04D95BD2" w14:textId="77777777" w:rsidR="00611E58" w:rsidRPr="00611E58" w:rsidRDefault="00611E58" w:rsidP="00611E58">
      <w:pPr>
        <w:numPr>
          <w:ilvl w:val="0"/>
          <w:numId w:val="21"/>
        </w:numPr>
      </w:pPr>
      <w:r w:rsidRPr="00611E58">
        <w:t>Testers</w:t>
      </w:r>
    </w:p>
    <w:p w14:paraId="21A42B42" w14:textId="77777777" w:rsidR="00611E58" w:rsidRPr="00611E58" w:rsidRDefault="00611E58" w:rsidP="00611E58">
      <w:pPr>
        <w:numPr>
          <w:ilvl w:val="0"/>
          <w:numId w:val="21"/>
        </w:numPr>
      </w:pPr>
      <w:r w:rsidRPr="00611E58">
        <w:t>End-users (Chess players and learners)</w:t>
      </w:r>
    </w:p>
    <w:p w14:paraId="321C3DA6" w14:textId="77777777" w:rsidR="00611E58" w:rsidRPr="00611E58" w:rsidRDefault="00611E58" w:rsidP="00611E58">
      <w:pPr>
        <w:numPr>
          <w:ilvl w:val="0"/>
          <w:numId w:val="21"/>
        </w:numPr>
      </w:pPr>
      <w:r w:rsidRPr="00611E58">
        <w:t>Instructor/Advisor</w:t>
      </w:r>
    </w:p>
    <w:p w14:paraId="0075C567" w14:textId="77777777" w:rsidR="00611E58" w:rsidRPr="00611E58" w:rsidRDefault="00611E58" w:rsidP="00611E58">
      <w:r w:rsidRPr="00611E58">
        <w:rPr>
          <w:b/>
          <w:bCs/>
        </w:rPr>
        <w:t>Users:</w:t>
      </w:r>
    </w:p>
    <w:p w14:paraId="4122A775" w14:textId="77777777" w:rsidR="00611E58" w:rsidRPr="00611E58" w:rsidRDefault="00611E58" w:rsidP="00611E58">
      <w:pPr>
        <w:numPr>
          <w:ilvl w:val="0"/>
          <w:numId w:val="22"/>
        </w:numPr>
      </w:pPr>
      <w:r w:rsidRPr="00611E58">
        <w:t>Casual Chess Players</w:t>
      </w:r>
    </w:p>
    <w:p w14:paraId="697EFF55" w14:textId="77777777" w:rsidR="00611E58" w:rsidRPr="00611E58" w:rsidRDefault="00611E58" w:rsidP="00611E58">
      <w:pPr>
        <w:numPr>
          <w:ilvl w:val="0"/>
          <w:numId w:val="22"/>
        </w:numPr>
      </w:pPr>
      <w:r w:rsidRPr="00611E58">
        <w:t>Competitive Chess Players</w:t>
      </w:r>
    </w:p>
    <w:p w14:paraId="48163E4A" w14:textId="77777777" w:rsidR="00611E58" w:rsidRPr="00611E58" w:rsidRDefault="00611E58" w:rsidP="00611E58">
      <w:pPr>
        <w:numPr>
          <w:ilvl w:val="0"/>
          <w:numId w:val="22"/>
        </w:numPr>
      </w:pPr>
      <w:r w:rsidRPr="00611E58">
        <w:t>Chess Enthusiasts and Learners</w:t>
      </w:r>
    </w:p>
    <w:p w14:paraId="186071A1" w14:textId="77777777" w:rsidR="00611E58" w:rsidRPr="00611E58" w:rsidRDefault="00611E58" w:rsidP="00611E58">
      <w:pPr>
        <w:rPr>
          <w:b/>
          <w:bCs/>
        </w:rPr>
      </w:pPr>
      <w:r w:rsidRPr="00611E58">
        <w:rPr>
          <w:b/>
          <w:bCs/>
        </w:rPr>
        <w:t>1.3 Definitions and Acronyms</w:t>
      </w:r>
    </w:p>
    <w:p w14:paraId="46F3F1AC" w14:textId="77777777" w:rsidR="00611E58" w:rsidRPr="00611E58" w:rsidRDefault="00611E58" w:rsidP="00611E58">
      <w:pPr>
        <w:numPr>
          <w:ilvl w:val="0"/>
          <w:numId w:val="23"/>
        </w:numPr>
      </w:pPr>
      <w:r w:rsidRPr="00611E58">
        <w:rPr>
          <w:b/>
          <w:bCs/>
        </w:rPr>
        <w:t>PGN</w:t>
      </w:r>
      <w:r w:rsidRPr="00611E58">
        <w:t xml:space="preserve"> – Portable Game Notation (used for sending game data to the server for analysis)</w:t>
      </w:r>
    </w:p>
    <w:p w14:paraId="178B3891" w14:textId="77777777" w:rsidR="00611E58" w:rsidRPr="00611E58" w:rsidRDefault="00611E58" w:rsidP="00611E58">
      <w:pPr>
        <w:numPr>
          <w:ilvl w:val="0"/>
          <w:numId w:val="23"/>
        </w:numPr>
      </w:pPr>
      <w:r w:rsidRPr="00611E58">
        <w:rPr>
          <w:b/>
          <w:bCs/>
        </w:rPr>
        <w:t>GUI</w:t>
      </w:r>
      <w:r w:rsidRPr="00611E58">
        <w:t xml:space="preserve"> – Graphical User Interface</w:t>
      </w:r>
    </w:p>
    <w:p w14:paraId="5305C76D" w14:textId="77777777" w:rsidR="00611E58" w:rsidRPr="00611E58" w:rsidRDefault="00611E58" w:rsidP="00611E58">
      <w:pPr>
        <w:numPr>
          <w:ilvl w:val="0"/>
          <w:numId w:val="23"/>
        </w:numPr>
      </w:pPr>
      <w:r w:rsidRPr="00611E58">
        <w:rPr>
          <w:b/>
          <w:bCs/>
        </w:rPr>
        <w:t>Ktor</w:t>
      </w:r>
      <w:r w:rsidRPr="00611E58">
        <w:t xml:space="preserve"> – Kotlin server-side framework</w:t>
      </w:r>
    </w:p>
    <w:p w14:paraId="1FC075A5" w14:textId="77777777" w:rsidR="00611E58" w:rsidRPr="00611E58" w:rsidRDefault="00611E58" w:rsidP="00611E58">
      <w:pPr>
        <w:numPr>
          <w:ilvl w:val="0"/>
          <w:numId w:val="23"/>
        </w:numPr>
      </w:pPr>
      <w:r w:rsidRPr="00611E58">
        <w:rPr>
          <w:b/>
          <w:bCs/>
        </w:rPr>
        <w:lastRenderedPageBreak/>
        <w:t>Jetpack Compose</w:t>
      </w:r>
      <w:r w:rsidRPr="00611E58">
        <w:t xml:space="preserve"> – Modern UI toolkit for Android</w:t>
      </w:r>
    </w:p>
    <w:p w14:paraId="356DF4A3" w14:textId="77777777" w:rsidR="00611E58" w:rsidRPr="00611E58" w:rsidRDefault="00611E58" w:rsidP="00611E58">
      <w:pPr>
        <w:numPr>
          <w:ilvl w:val="0"/>
          <w:numId w:val="23"/>
        </w:numPr>
      </w:pPr>
      <w:r w:rsidRPr="00611E58">
        <w:rPr>
          <w:b/>
          <w:bCs/>
        </w:rPr>
        <w:t>OTB</w:t>
      </w:r>
      <w:r w:rsidRPr="00611E58">
        <w:t xml:space="preserve"> – Over-the-Board chess (local two-player mode)</w:t>
      </w:r>
    </w:p>
    <w:p w14:paraId="564EE5CF" w14:textId="77777777" w:rsidR="00611E58" w:rsidRPr="00611E58" w:rsidRDefault="00000000" w:rsidP="00611E58">
      <w:r>
        <w:pict w14:anchorId="3409E0CA">
          <v:rect id="_x0000_i1032" style="width:0;height:1.5pt" o:hralign="center" o:hrstd="t" o:hr="t" fillcolor="#a0a0a0" stroked="f"/>
        </w:pict>
      </w:r>
    </w:p>
    <w:p w14:paraId="2BD312D0" w14:textId="77777777" w:rsidR="00611E58" w:rsidRPr="00611E58" w:rsidRDefault="00611E58" w:rsidP="004D5D34">
      <w:pPr>
        <w:pStyle w:val="Heading2"/>
        <w:rPr>
          <w:b/>
          <w:bCs/>
        </w:rPr>
      </w:pPr>
      <w:bookmarkStart w:id="18" w:name="_Toc198077662"/>
      <w:r w:rsidRPr="00611E58">
        <w:rPr>
          <w:b/>
          <w:bCs/>
        </w:rPr>
        <w:t xml:space="preserve">2. </w:t>
      </w:r>
      <w:r w:rsidRPr="004D5D34">
        <w:rPr>
          <w:rStyle w:val="Heading4Char"/>
        </w:rPr>
        <w:t>Functional Requirements</w:t>
      </w:r>
      <w:bookmarkEnd w:id="18"/>
    </w:p>
    <w:p w14:paraId="5B857C85" w14:textId="77777777" w:rsidR="00611E58" w:rsidRPr="00611E58" w:rsidRDefault="00611E58" w:rsidP="00611E58">
      <w:pPr>
        <w:rPr>
          <w:b/>
          <w:bCs/>
        </w:rPr>
      </w:pPr>
      <w:r w:rsidRPr="00611E58">
        <w:rPr>
          <w:b/>
          <w:bCs/>
        </w:rPr>
        <w:t>2.1 Features and Expected Behavior</w:t>
      </w:r>
    </w:p>
    <w:p w14:paraId="2B06D4AE" w14:textId="77777777" w:rsidR="00611E58" w:rsidRPr="00611E58" w:rsidRDefault="00611E58" w:rsidP="00611E58">
      <w:pPr>
        <w:numPr>
          <w:ilvl w:val="0"/>
          <w:numId w:val="24"/>
        </w:numPr>
      </w:pPr>
      <w:r w:rsidRPr="00611E58">
        <w:t>User login and registration using email and password</w:t>
      </w:r>
    </w:p>
    <w:p w14:paraId="4019F34C" w14:textId="77777777" w:rsidR="00611E58" w:rsidRPr="00611E58" w:rsidRDefault="00611E58" w:rsidP="00611E58">
      <w:pPr>
        <w:numPr>
          <w:ilvl w:val="0"/>
          <w:numId w:val="24"/>
        </w:numPr>
      </w:pPr>
      <w:r w:rsidRPr="00611E58">
        <w:t>Over-the-board chess gameplay on a single device</w:t>
      </w:r>
    </w:p>
    <w:p w14:paraId="3E978D84" w14:textId="48EA6ED0" w:rsidR="00611E58" w:rsidRPr="00611E58" w:rsidRDefault="00611E58" w:rsidP="00611E58">
      <w:pPr>
        <w:numPr>
          <w:ilvl w:val="0"/>
          <w:numId w:val="24"/>
        </w:numPr>
      </w:pPr>
      <w:r w:rsidRPr="00611E58">
        <w:t>Play against a computer</w:t>
      </w:r>
    </w:p>
    <w:p w14:paraId="571CD1CD" w14:textId="77777777" w:rsidR="00611E58" w:rsidRPr="00611E58" w:rsidRDefault="00611E58" w:rsidP="00611E58">
      <w:pPr>
        <w:numPr>
          <w:ilvl w:val="0"/>
          <w:numId w:val="24"/>
        </w:numPr>
      </w:pPr>
      <w:r w:rsidRPr="00611E58">
        <w:t>Online multiplayer chess with 10-minute timers</w:t>
      </w:r>
    </w:p>
    <w:p w14:paraId="0665A727" w14:textId="58CC4B9A" w:rsidR="00611E58" w:rsidRPr="00611E58" w:rsidRDefault="00611E58" w:rsidP="004D5D34">
      <w:pPr>
        <w:numPr>
          <w:ilvl w:val="0"/>
          <w:numId w:val="24"/>
        </w:numPr>
      </w:pPr>
      <w:r w:rsidRPr="00611E58">
        <w:t>PGN-based game analysis via backend server</w:t>
      </w:r>
    </w:p>
    <w:p w14:paraId="5D264389" w14:textId="2E4B8586" w:rsidR="00611E58" w:rsidRPr="00611E58" w:rsidRDefault="00611E58" w:rsidP="00611E58">
      <w:pPr>
        <w:numPr>
          <w:ilvl w:val="0"/>
          <w:numId w:val="24"/>
        </w:numPr>
      </w:pPr>
      <w:r w:rsidRPr="00611E58">
        <w:t>Access to online features (analysis, multiplayer) requires login</w:t>
      </w:r>
    </w:p>
    <w:p w14:paraId="1FF9B64A" w14:textId="77777777" w:rsidR="00611E58" w:rsidRPr="00611E58" w:rsidRDefault="00611E58" w:rsidP="00611E58">
      <w:pPr>
        <w:rPr>
          <w:b/>
          <w:bCs/>
        </w:rPr>
      </w:pPr>
      <w:r w:rsidRPr="00611E58">
        <w:rPr>
          <w:b/>
          <w:bCs/>
        </w:rPr>
        <w:t>2.2 Inputs and Outputs</w:t>
      </w:r>
    </w:p>
    <w:p w14:paraId="49D2EE5A" w14:textId="77777777" w:rsidR="00611E58" w:rsidRPr="00611E58" w:rsidRDefault="00611E58" w:rsidP="00611E58">
      <w:r w:rsidRPr="00611E58">
        <w:rPr>
          <w:b/>
          <w:bCs/>
        </w:rPr>
        <w:t>Inputs:</w:t>
      </w:r>
    </w:p>
    <w:p w14:paraId="3C0ED8C0" w14:textId="77777777" w:rsidR="00611E58" w:rsidRPr="00611E58" w:rsidRDefault="00611E58" w:rsidP="00611E58">
      <w:pPr>
        <w:numPr>
          <w:ilvl w:val="0"/>
          <w:numId w:val="25"/>
        </w:numPr>
      </w:pPr>
      <w:r w:rsidRPr="00611E58">
        <w:t>User credentials (email, password)</w:t>
      </w:r>
    </w:p>
    <w:p w14:paraId="6880B59E" w14:textId="307D339B" w:rsidR="00611E58" w:rsidRPr="00611E58" w:rsidRDefault="00611E58" w:rsidP="004D5D34">
      <w:pPr>
        <w:numPr>
          <w:ilvl w:val="0"/>
          <w:numId w:val="25"/>
        </w:numPr>
      </w:pPr>
      <w:r w:rsidRPr="00611E58">
        <w:t>User moves (via touch-based UI)</w:t>
      </w:r>
    </w:p>
    <w:p w14:paraId="1567A5FB" w14:textId="77777777" w:rsidR="004D5D34" w:rsidRDefault="00611E58" w:rsidP="004D5D34">
      <w:pPr>
        <w:numPr>
          <w:ilvl w:val="0"/>
          <w:numId w:val="25"/>
        </w:numPr>
      </w:pPr>
      <w:r w:rsidRPr="00611E58">
        <w:t>PGN text for analysis</w:t>
      </w:r>
    </w:p>
    <w:p w14:paraId="5CD7AACD" w14:textId="5C2BBFBD" w:rsidR="00611E58" w:rsidRPr="00611E58" w:rsidRDefault="00611E58" w:rsidP="004D5D34">
      <w:r w:rsidRPr="00611E58">
        <w:rPr>
          <w:b/>
          <w:bCs/>
        </w:rPr>
        <w:t>Outputs:</w:t>
      </w:r>
    </w:p>
    <w:p w14:paraId="58C06D1D" w14:textId="77777777" w:rsidR="00611E58" w:rsidRPr="00611E58" w:rsidRDefault="00611E58" w:rsidP="00611E58">
      <w:pPr>
        <w:numPr>
          <w:ilvl w:val="0"/>
          <w:numId w:val="26"/>
        </w:numPr>
      </w:pPr>
      <w:r w:rsidRPr="00611E58">
        <w:t>Validated chess moves and updated board states</w:t>
      </w:r>
    </w:p>
    <w:p w14:paraId="55691447" w14:textId="782BFD97" w:rsidR="00611E58" w:rsidRPr="00611E58" w:rsidRDefault="00611E58" w:rsidP="004D5D34">
      <w:pPr>
        <w:numPr>
          <w:ilvl w:val="0"/>
          <w:numId w:val="26"/>
        </w:numPr>
      </w:pPr>
      <w:r w:rsidRPr="00611E58">
        <w:t>Move feedback from server (in analysis mode)</w:t>
      </w:r>
    </w:p>
    <w:p w14:paraId="3B3BCB26" w14:textId="77777777" w:rsidR="00611E58" w:rsidRPr="00611E58" w:rsidRDefault="00611E58" w:rsidP="00611E58">
      <w:pPr>
        <w:rPr>
          <w:b/>
          <w:bCs/>
        </w:rPr>
      </w:pPr>
      <w:r w:rsidRPr="00611E58">
        <w:rPr>
          <w:b/>
          <w:bCs/>
        </w:rPr>
        <w:t>2.3 User Interaction</w:t>
      </w:r>
    </w:p>
    <w:p w14:paraId="7FED4518" w14:textId="77777777" w:rsidR="00611E58" w:rsidRPr="00611E58" w:rsidRDefault="00611E58" w:rsidP="00611E58">
      <w:pPr>
        <w:numPr>
          <w:ilvl w:val="0"/>
          <w:numId w:val="27"/>
        </w:numPr>
      </w:pPr>
      <w:r w:rsidRPr="00611E58">
        <w:t>Touch-based piece movement on a responsive chessboard</w:t>
      </w:r>
    </w:p>
    <w:p w14:paraId="4C80B72F" w14:textId="77777777" w:rsidR="00611E58" w:rsidRPr="00611E58" w:rsidRDefault="00611E58" w:rsidP="00611E58">
      <w:pPr>
        <w:numPr>
          <w:ilvl w:val="0"/>
          <w:numId w:val="27"/>
        </w:numPr>
      </w:pPr>
      <w:r w:rsidRPr="00611E58">
        <w:t>Login screen for user authentication</w:t>
      </w:r>
    </w:p>
    <w:p w14:paraId="01005D85" w14:textId="77777777" w:rsidR="00611E58" w:rsidRPr="00611E58" w:rsidRDefault="00611E58" w:rsidP="00611E58">
      <w:pPr>
        <w:numPr>
          <w:ilvl w:val="0"/>
          <w:numId w:val="27"/>
        </w:numPr>
      </w:pPr>
      <w:r w:rsidRPr="00611E58">
        <w:t>Analysis screen showing annotated move feedback</w:t>
      </w:r>
    </w:p>
    <w:p w14:paraId="4271F02E" w14:textId="77777777" w:rsidR="00611E58" w:rsidRPr="00611E58" w:rsidRDefault="00000000" w:rsidP="00611E58">
      <w:r>
        <w:pict w14:anchorId="7A0162BF">
          <v:rect id="_x0000_i1033" style="width:0;height:1.5pt" o:hralign="center" o:hrstd="t" o:hr="t" fillcolor="#a0a0a0" stroked="f"/>
        </w:pict>
      </w:r>
    </w:p>
    <w:p w14:paraId="2817E51C" w14:textId="77777777" w:rsidR="00611E58" w:rsidRPr="00611E58" w:rsidRDefault="00611E58" w:rsidP="004D5D34">
      <w:pPr>
        <w:pStyle w:val="Heading2"/>
        <w:rPr>
          <w:b/>
          <w:bCs/>
        </w:rPr>
      </w:pPr>
      <w:bookmarkStart w:id="19" w:name="_Toc198077663"/>
      <w:r w:rsidRPr="00611E58">
        <w:rPr>
          <w:b/>
          <w:bCs/>
        </w:rPr>
        <w:t xml:space="preserve">3. </w:t>
      </w:r>
      <w:r w:rsidRPr="004D5D34">
        <w:rPr>
          <w:rStyle w:val="Heading4Char"/>
        </w:rPr>
        <w:t>Non-Functional Requirements</w:t>
      </w:r>
      <w:bookmarkEnd w:id="19"/>
    </w:p>
    <w:p w14:paraId="37BD3931" w14:textId="77777777" w:rsidR="00611E58" w:rsidRPr="00611E58" w:rsidRDefault="00611E58" w:rsidP="00611E58">
      <w:pPr>
        <w:rPr>
          <w:b/>
          <w:bCs/>
        </w:rPr>
      </w:pPr>
      <w:r w:rsidRPr="00611E58">
        <w:rPr>
          <w:b/>
          <w:bCs/>
        </w:rPr>
        <w:t>3.1 Performance</w:t>
      </w:r>
    </w:p>
    <w:p w14:paraId="7147D45B" w14:textId="77777777" w:rsidR="00611E58" w:rsidRPr="00611E58" w:rsidRDefault="00611E58" w:rsidP="00611E58">
      <w:pPr>
        <w:rPr>
          <w:b/>
          <w:bCs/>
        </w:rPr>
      </w:pPr>
      <w:r w:rsidRPr="00611E58">
        <w:rPr>
          <w:b/>
          <w:bCs/>
        </w:rPr>
        <w:lastRenderedPageBreak/>
        <w:t>3.1.1 Response Time</w:t>
      </w:r>
    </w:p>
    <w:p w14:paraId="6BAA92CE" w14:textId="77777777" w:rsidR="00611E58" w:rsidRPr="00611E58" w:rsidRDefault="00611E58" w:rsidP="00611E58">
      <w:pPr>
        <w:numPr>
          <w:ilvl w:val="0"/>
          <w:numId w:val="28"/>
        </w:numPr>
      </w:pPr>
      <w:r w:rsidRPr="00611E58">
        <w:t>Offline gameplay response: &lt;100ms</w:t>
      </w:r>
    </w:p>
    <w:p w14:paraId="09CECA79" w14:textId="0AFE05E0" w:rsidR="00611E58" w:rsidRPr="00611E58" w:rsidRDefault="00611E58" w:rsidP="00611E58">
      <w:pPr>
        <w:numPr>
          <w:ilvl w:val="0"/>
          <w:numId w:val="28"/>
        </w:numPr>
      </w:pPr>
      <w:r>
        <w:t>Computer</w:t>
      </w:r>
      <w:r w:rsidRPr="00611E58">
        <w:t xml:space="preserve"> move response: &lt;1 second</w:t>
      </w:r>
    </w:p>
    <w:p w14:paraId="5D3A2B25" w14:textId="3384AAD6" w:rsidR="00611E58" w:rsidRPr="00611E58" w:rsidRDefault="00611E58" w:rsidP="00611E58">
      <w:pPr>
        <w:numPr>
          <w:ilvl w:val="0"/>
          <w:numId w:val="28"/>
        </w:numPr>
      </w:pPr>
      <w:r w:rsidRPr="00611E58">
        <w:t xml:space="preserve">Server analysis: &lt;2 </w:t>
      </w:r>
      <w:r>
        <w:t xml:space="preserve">minutes </w:t>
      </w:r>
      <w:r w:rsidRPr="00611E58">
        <w:t>on average</w:t>
      </w:r>
    </w:p>
    <w:p w14:paraId="1B960435" w14:textId="77777777" w:rsidR="00611E58" w:rsidRPr="00611E58" w:rsidRDefault="00611E58" w:rsidP="00611E58">
      <w:pPr>
        <w:rPr>
          <w:b/>
          <w:bCs/>
        </w:rPr>
      </w:pPr>
      <w:r w:rsidRPr="00611E58">
        <w:rPr>
          <w:b/>
          <w:bCs/>
        </w:rPr>
        <w:t>3.1.2 Throughput</w:t>
      </w:r>
    </w:p>
    <w:p w14:paraId="652C2FF5" w14:textId="77777777" w:rsidR="00611E58" w:rsidRPr="00611E58" w:rsidRDefault="00611E58" w:rsidP="00611E58">
      <w:pPr>
        <w:numPr>
          <w:ilvl w:val="0"/>
          <w:numId w:val="29"/>
        </w:numPr>
      </w:pPr>
      <w:r w:rsidRPr="00611E58">
        <w:t>Support up to 100 concurrent online multiplayer games in testing phase</w:t>
      </w:r>
    </w:p>
    <w:p w14:paraId="6B38A783" w14:textId="77777777" w:rsidR="00611E58" w:rsidRPr="00611E58" w:rsidRDefault="00611E58" w:rsidP="00611E58">
      <w:pPr>
        <w:rPr>
          <w:b/>
          <w:bCs/>
        </w:rPr>
      </w:pPr>
      <w:r w:rsidRPr="00611E58">
        <w:rPr>
          <w:b/>
          <w:bCs/>
        </w:rPr>
        <w:t>3.2 Security Considerations</w:t>
      </w:r>
    </w:p>
    <w:p w14:paraId="777F40CD" w14:textId="77777777" w:rsidR="00611E58" w:rsidRPr="00611E58" w:rsidRDefault="00611E58" w:rsidP="00611E58">
      <w:pPr>
        <w:numPr>
          <w:ilvl w:val="0"/>
          <w:numId w:val="30"/>
        </w:numPr>
      </w:pPr>
      <w:r w:rsidRPr="00611E58">
        <w:t>Passwords securely stored in PostgreSQL using hashing</w:t>
      </w:r>
    </w:p>
    <w:p w14:paraId="67E5EE2F" w14:textId="77777777" w:rsidR="00611E58" w:rsidRPr="00611E58" w:rsidRDefault="00611E58" w:rsidP="00611E58">
      <w:pPr>
        <w:numPr>
          <w:ilvl w:val="0"/>
          <w:numId w:val="30"/>
        </w:numPr>
      </w:pPr>
      <w:r w:rsidRPr="00611E58">
        <w:t>Authentication required for all online features</w:t>
      </w:r>
    </w:p>
    <w:p w14:paraId="4D907CE2" w14:textId="1B4683E5" w:rsidR="00611E58" w:rsidRPr="00611E58" w:rsidRDefault="00611E58" w:rsidP="00611E58">
      <w:pPr>
        <w:numPr>
          <w:ilvl w:val="0"/>
          <w:numId w:val="30"/>
        </w:numPr>
      </w:pPr>
      <w:r w:rsidRPr="00611E58">
        <w:t>Community feature available only to logged-in users</w:t>
      </w:r>
    </w:p>
    <w:p w14:paraId="3B13CCA2" w14:textId="77777777" w:rsidR="00611E58" w:rsidRPr="00611E58" w:rsidRDefault="00611E58" w:rsidP="00611E58">
      <w:pPr>
        <w:rPr>
          <w:b/>
          <w:bCs/>
        </w:rPr>
      </w:pPr>
      <w:r w:rsidRPr="00611E58">
        <w:rPr>
          <w:b/>
          <w:bCs/>
        </w:rPr>
        <w:t>3.3 Usability and Accessibility</w:t>
      </w:r>
    </w:p>
    <w:p w14:paraId="019E373A" w14:textId="77777777" w:rsidR="00611E58" w:rsidRPr="00611E58" w:rsidRDefault="00611E58" w:rsidP="00611E58">
      <w:pPr>
        <w:numPr>
          <w:ilvl w:val="0"/>
          <w:numId w:val="31"/>
        </w:numPr>
      </w:pPr>
      <w:r w:rsidRPr="00611E58">
        <w:t>Simple and mobile-friendly UI using Jetpack Compose</w:t>
      </w:r>
    </w:p>
    <w:p w14:paraId="2DB94D6A" w14:textId="77777777" w:rsidR="00611E58" w:rsidRPr="00611E58" w:rsidRDefault="00611E58" w:rsidP="00611E58">
      <w:pPr>
        <w:numPr>
          <w:ilvl w:val="0"/>
          <w:numId w:val="31"/>
        </w:numPr>
      </w:pPr>
      <w:r w:rsidRPr="00611E58">
        <w:t>Easy for users of all ages and skill levels</w:t>
      </w:r>
    </w:p>
    <w:p w14:paraId="38DBAED4" w14:textId="77777777" w:rsidR="00611E58" w:rsidRPr="00611E58" w:rsidRDefault="00611E58" w:rsidP="00611E58">
      <w:pPr>
        <w:numPr>
          <w:ilvl w:val="0"/>
          <w:numId w:val="31"/>
        </w:numPr>
      </w:pPr>
      <w:r w:rsidRPr="00611E58">
        <w:t>Basic accessibility supported (high contrast UI)</w:t>
      </w:r>
    </w:p>
    <w:p w14:paraId="5ECEDFC1" w14:textId="77777777" w:rsidR="00611E58" w:rsidRPr="00611E58" w:rsidRDefault="00611E58" w:rsidP="00611E58">
      <w:pPr>
        <w:rPr>
          <w:b/>
          <w:bCs/>
        </w:rPr>
      </w:pPr>
      <w:r w:rsidRPr="00611E58">
        <w:rPr>
          <w:b/>
          <w:bCs/>
        </w:rPr>
        <w:t>3.4 Reliability and Availability</w:t>
      </w:r>
    </w:p>
    <w:p w14:paraId="416AE474" w14:textId="77777777" w:rsidR="00611E58" w:rsidRPr="00611E58" w:rsidRDefault="00611E58" w:rsidP="00611E58">
      <w:pPr>
        <w:numPr>
          <w:ilvl w:val="0"/>
          <w:numId w:val="32"/>
        </w:numPr>
      </w:pPr>
      <w:r w:rsidRPr="00611E58">
        <w:t>Offline features fully functional without internet</w:t>
      </w:r>
    </w:p>
    <w:p w14:paraId="3CCAFADA" w14:textId="77777777" w:rsidR="00611E58" w:rsidRPr="00611E58" w:rsidRDefault="00611E58" w:rsidP="00611E58">
      <w:pPr>
        <w:numPr>
          <w:ilvl w:val="0"/>
          <w:numId w:val="32"/>
        </w:numPr>
      </w:pPr>
      <w:r w:rsidRPr="00611E58">
        <w:t>Multiplayer backend designed to recover gracefully from brief disconnects</w:t>
      </w:r>
    </w:p>
    <w:p w14:paraId="52064653" w14:textId="77777777" w:rsidR="00611E58" w:rsidRPr="00611E58" w:rsidRDefault="00611E58" w:rsidP="00611E58">
      <w:pPr>
        <w:numPr>
          <w:ilvl w:val="0"/>
          <w:numId w:val="32"/>
        </w:numPr>
      </w:pPr>
      <w:r w:rsidRPr="00611E58">
        <w:t>Target uptime: 99% during usage</w:t>
      </w:r>
    </w:p>
    <w:p w14:paraId="55C4C2C8" w14:textId="77777777" w:rsidR="00611E58" w:rsidRPr="00611E58" w:rsidRDefault="00611E58" w:rsidP="00611E58">
      <w:pPr>
        <w:rPr>
          <w:b/>
          <w:bCs/>
        </w:rPr>
      </w:pPr>
      <w:r w:rsidRPr="00611E58">
        <w:rPr>
          <w:b/>
          <w:bCs/>
        </w:rPr>
        <w:t>3.5 Format</w:t>
      </w:r>
    </w:p>
    <w:p w14:paraId="78714A52" w14:textId="77777777" w:rsidR="00611E58" w:rsidRPr="00611E58" w:rsidRDefault="00611E58" w:rsidP="00611E58">
      <w:pPr>
        <w:numPr>
          <w:ilvl w:val="0"/>
          <w:numId w:val="33"/>
        </w:numPr>
      </w:pPr>
      <w:r w:rsidRPr="00611E58">
        <w:t>Game data uses PGN format</w:t>
      </w:r>
    </w:p>
    <w:p w14:paraId="2D3D198F" w14:textId="77777777" w:rsidR="00611E58" w:rsidRPr="00611E58" w:rsidRDefault="00611E58" w:rsidP="00611E58">
      <w:pPr>
        <w:numPr>
          <w:ilvl w:val="0"/>
          <w:numId w:val="33"/>
        </w:numPr>
      </w:pPr>
      <w:r w:rsidRPr="00611E58">
        <w:t>Application deployed as Android APK</w:t>
      </w:r>
    </w:p>
    <w:p w14:paraId="1C0A60D6" w14:textId="77777777" w:rsidR="00611E58" w:rsidRPr="00611E58" w:rsidRDefault="00611E58" w:rsidP="00611E58">
      <w:pPr>
        <w:numPr>
          <w:ilvl w:val="0"/>
          <w:numId w:val="33"/>
        </w:numPr>
      </w:pPr>
      <w:r w:rsidRPr="00611E58">
        <w:t>Backend server runs independently using Ktor framework</w:t>
      </w:r>
    </w:p>
    <w:p w14:paraId="5531BC12" w14:textId="77777777" w:rsidR="00611E58" w:rsidRPr="00611E58" w:rsidRDefault="00000000" w:rsidP="00611E58">
      <w:r>
        <w:pict w14:anchorId="22363086">
          <v:rect id="_x0000_i1034" style="width:0;height:1.5pt" o:hralign="center" o:hrstd="t" o:hr="t" fillcolor="#a0a0a0" stroked="f"/>
        </w:pict>
      </w:r>
    </w:p>
    <w:p w14:paraId="7008DF92" w14:textId="77777777" w:rsidR="00611E58" w:rsidRPr="004D5D34" w:rsidRDefault="00611E58" w:rsidP="004D5D34">
      <w:pPr>
        <w:pStyle w:val="Heading2"/>
        <w:rPr>
          <w:rStyle w:val="Heading4Char"/>
        </w:rPr>
      </w:pPr>
      <w:bookmarkStart w:id="20" w:name="_Toc198077664"/>
      <w:r w:rsidRPr="00611E58">
        <w:rPr>
          <w:b/>
          <w:bCs/>
        </w:rPr>
        <w:t xml:space="preserve">4. </w:t>
      </w:r>
      <w:r w:rsidRPr="004D5D34">
        <w:rPr>
          <w:rStyle w:val="Heading4Char"/>
        </w:rPr>
        <w:t>Constraints and Limitations</w:t>
      </w:r>
      <w:bookmarkEnd w:id="20"/>
    </w:p>
    <w:p w14:paraId="1F75C67F" w14:textId="77777777" w:rsidR="00611E58" w:rsidRPr="00611E58" w:rsidRDefault="00611E58" w:rsidP="00611E58">
      <w:pPr>
        <w:rPr>
          <w:b/>
          <w:bCs/>
        </w:rPr>
      </w:pPr>
      <w:r w:rsidRPr="00611E58">
        <w:rPr>
          <w:b/>
          <w:bCs/>
        </w:rPr>
        <w:t>4.1 Time</w:t>
      </w:r>
    </w:p>
    <w:p w14:paraId="044CC3B1" w14:textId="77777777" w:rsidR="00611E58" w:rsidRPr="00611E58" w:rsidRDefault="00611E58" w:rsidP="00611E58">
      <w:pPr>
        <w:numPr>
          <w:ilvl w:val="0"/>
          <w:numId w:val="34"/>
        </w:numPr>
      </w:pPr>
      <w:r w:rsidRPr="00611E58">
        <w:t>Project to be completed in approximately 6 weeks</w:t>
      </w:r>
    </w:p>
    <w:p w14:paraId="0FFC10B4" w14:textId="77777777" w:rsidR="00611E58" w:rsidRPr="00611E58" w:rsidRDefault="00611E58" w:rsidP="00611E58">
      <w:pPr>
        <w:rPr>
          <w:b/>
          <w:bCs/>
        </w:rPr>
      </w:pPr>
      <w:r w:rsidRPr="00611E58">
        <w:rPr>
          <w:b/>
          <w:bCs/>
        </w:rPr>
        <w:lastRenderedPageBreak/>
        <w:t>4.2 Budget</w:t>
      </w:r>
    </w:p>
    <w:p w14:paraId="54199418" w14:textId="77777777" w:rsidR="00611E58" w:rsidRPr="00611E58" w:rsidRDefault="00611E58" w:rsidP="00611E58">
      <w:pPr>
        <w:numPr>
          <w:ilvl w:val="0"/>
          <w:numId w:val="35"/>
        </w:numPr>
      </w:pPr>
      <w:r w:rsidRPr="00611E58">
        <w:t>No external funding or paid services used</w:t>
      </w:r>
    </w:p>
    <w:p w14:paraId="74533A3A" w14:textId="77777777" w:rsidR="00611E58" w:rsidRPr="00611E58" w:rsidRDefault="00611E58" w:rsidP="00611E58">
      <w:pPr>
        <w:numPr>
          <w:ilvl w:val="0"/>
          <w:numId w:val="35"/>
        </w:numPr>
      </w:pPr>
      <w:r w:rsidRPr="00611E58">
        <w:t>Fully developed using open-source tools (Android Studio, Kotlin, Ktor, PostgreSQL)</w:t>
      </w:r>
    </w:p>
    <w:p w14:paraId="37EDB749" w14:textId="77777777" w:rsidR="00611E58" w:rsidRPr="00611E58" w:rsidRDefault="00000000" w:rsidP="00611E58">
      <w:r>
        <w:pict w14:anchorId="13F05754">
          <v:rect id="_x0000_i1035" style="width:0;height:1.5pt" o:hralign="center" o:hrstd="t" o:hr="t" fillcolor="#a0a0a0" stroked="f"/>
        </w:pict>
      </w:r>
    </w:p>
    <w:p w14:paraId="359D3ADF" w14:textId="77777777" w:rsidR="00611E58" w:rsidRPr="00611E58" w:rsidRDefault="00611E58" w:rsidP="004D5D34">
      <w:pPr>
        <w:pStyle w:val="Heading2"/>
        <w:rPr>
          <w:b/>
          <w:bCs/>
        </w:rPr>
      </w:pPr>
      <w:bookmarkStart w:id="21" w:name="_Toc198077665"/>
      <w:r w:rsidRPr="00611E58">
        <w:rPr>
          <w:b/>
          <w:bCs/>
        </w:rPr>
        <w:t xml:space="preserve">5. </w:t>
      </w:r>
      <w:r w:rsidRPr="004D5D34">
        <w:rPr>
          <w:rStyle w:val="Heading4Char"/>
        </w:rPr>
        <w:t>Acceptance Criteria</w:t>
      </w:r>
      <w:bookmarkEnd w:id="21"/>
    </w:p>
    <w:p w14:paraId="6BE83E32" w14:textId="77777777" w:rsidR="00611E58" w:rsidRPr="00611E58" w:rsidRDefault="00611E58" w:rsidP="00611E58">
      <w:pPr>
        <w:rPr>
          <w:b/>
          <w:bCs/>
        </w:rPr>
      </w:pPr>
      <w:r w:rsidRPr="00611E58">
        <w:rPr>
          <w:b/>
          <w:bCs/>
        </w:rPr>
        <w:t>5.1 Verification and Validation</w:t>
      </w:r>
    </w:p>
    <w:p w14:paraId="47A7056A" w14:textId="77777777" w:rsidR="00611E58" w:rsidRPr="00611E58" w:rsidRDefault="00611E58" w:rsidP="00611E58">
      <w:pPr>
        <w:numPr>
          <w:ilvl w:val="0"/>
          <w:numId w:val="36"/>
        </w:numPr>
      </w:pPr>
      <w:r w:rsidRPr="00611E58">
        <w:t>User login/registration functional and secure</w:t>
      </w:r>
    </w:p>
    <w:p w14:paraId="6D879A15" w14:textId="77777777" w:rsidR="00611E58" w:rsidRPr="00611E58" w:rsidRDefault="00611E58" w:rsidP="00611E58">
      <w:pPr>
        <w:numPr>
          <w:ilvl w:val="0"/>
          <w:numId w:val="36"/>
        </w:numPr>
      </w:pPr>
      <w:r w:rsidRPr="00611E58">
        <w:t>Local and computer game modes work with correct rules and move validation</w:t>
      </w:r>
    </w:p>
    <w:p w14:paraId="062F0B06" w14:textId="77777777" w:rsidR="00611E58" w:rsidRPr="00611E58" w:rsidRDefault="00611E58" w:rsidP="00611E58">
      <w:pPr>
        <w:numPr>
          <w:ilvl w:val="0"/>
          <w:numId w:val="36"/>
        </w:numPr>
      </w:pPr>
      <w:r w:rsidRPr="00611E58">
        <w:t>Multiplayer mode supports real-time play with timer</w:t>
      </w:r>
    </w:p>
    <w:p w14:paraId="0F0D9A7F" w14:textId="7F2852AD" w:rsidR="00611E58" w:rsidRPr="00611E58" w:rsidRDefault="00611E58" w:rsidP="004D5D34">
      <w:pPr>
        <w:numPr>
          <w:ilvl w:val="0"/>
          <w:numId w:val="36"/>
        </w:numPr>
      </w:pPr>
      <w:r w:rsidRPr="00611E58">
        <w:t>PGN analysis returns valid server responses</w:t>
      </w:r>
    </w:p>
    <w:p w14:paraId="17ECC033" w14:textId="77777777" w:rsidR="00611E58" w:rsidRPr="00611E58" w:rsidRDefault="00000000" w:rsidP="00611E58">
      <w:r>
        <w:pict w14:anchorId="0652F268">
          <v:rect id="_x0000_i1036" style="width:0;height:1.5pt" o:hralign="center" o:hrstd="t" o:hr="t" fillcolor="#a0a0a0" stroked="f"/>
        </w:pict>
      </w:r>
    </w:p>
    <w:p w14:paraId="709611A2" w14:textId="77777777" w:rsidR="00611E58" w:rsidRPr="00611E58" w:rsidRDefault="00611E58" w:rsidP="004D5D34">
      <w:pPr>
        <w:pStyle w:val="Heading2"/>
        <w:rPr>
          <w:b/>
          <w:bCs/>
        </w:rPr>
      </w:pPr>
      <w:bookmarkStart w:id="22" w:name="_Toc198077666"/>
      <w:r w:rsidRPr="00611E58">
        <w:rPr>
          <w:b/>
          <w:bCs/>
        </w:rPr>
        <w:t xml:space="preserve">6. </w:t>
      </w:r>
      <w:r w:rsidRPr="004D5D34">
        <w:rPr>
          <w:rStyle w:val="Heading4Char"/>
        </w:rPr>
        <w:t>Timeline and Roadmap</w:t>
      </w:r>
      <w:bookmarkEnd w:id="22"/>
    </w:p>
    <w:p w14:paraId="482F5B07" w14:textId="77777777" w:rsidR="00611E58" w:rsidRPr="00611E58" w:rsidRDefault="00611E58" w:rsidP="00611E58">
      <w:pPr>
        <w:numPr>
          <w:ilvl w:val="0"/>
          <w:numId w:val="37"/>
        </w:numPr>
      </w:pPr>
      <w:r w:rsidRPr="00611E58">
        <w:rPr>
          <w:b/>
          <w:bCs/>
        </w:rPr>
        <w:t>Week 1:</w:t>
      </w:r>
      <w:r w:rsidRPr="00611E58">
        <w:t xml:space="preserve"> Project setup, over-the-board gameplay</w:t>
      </w:r>
    </w:p>
    <w:p w14:paraId="5BC3FA07" w14:textId="77777777" w:rsidR="00611E58" w:rsidRPr="00611E58" w:rsidRDefault="00611E58" w:rsidP="00611E58">
      <w:pPr>
        <w:numPr>
          <w:ilvl w:val="0"/>
          <w:numId w:val="37"/>
        </w:numPr>
      </w:pPr>
      <w:r w:rsidRPr="00611E58">
        <w:rPr>
          <w:b/>
          <w:bCs/>
        </w:rPr>
        <w:t>Week 2:</w:t>
      </w:r>
      <w:r w:rsidRPr="00611E58">
        <w:t xml:space="preserve"> AI opponent integration</w:t>
      </w:r>
    </w:p>
    <w:p w14:paraId="085BBA42" w14:textId="77777777" w:rsidR="00611E58" w:rsidRPr="00611E58" w:rsidRDefault="00611E58" w:rsidP="00611E58">
      <w:pPr>
        <w:numPr>
          <w:ilvl w:val="0"/>
          <w:numId w:val="37"/>
        </w:numPr>
      </w:pPr>
      <w:r w:rsidRPr="00611E58">
        <w:rPr>
          <w:b/>
          <w:bCs/>
        </w:rPr>
        <w:t>Week 3:</w:t>
      </w:r>
      <w:r w:rsidRPr="00611E58">
        <w:t xml:space="preserve"> User authentication and login system</w:t>
      </w:r>
    </w:p>
    <w:p w14:paraId="4205360A" w14:textId="77777777" w:rsidR="00611E58" w:rsidRPr="00611E58" w:rsidRDefault="00611E58" w:rsidP="00611E58">
      <w:pPr>
        <w:numPr>
          <w:ilvl w:val="0"/>
          <w:numId w:val="37"/>
        </w:numPr>
      </w:pPr>
      <w:r w:rsidRPr="00611E58">
        <w:rPr>
          <w:b/>
          <w:bCs/>
        </w:rPr>
        <w:t>Week 4:</w:t>
      </w:r>
      <w:r w:rsidRPr="00611E58">
        <w:t xml:space="preserve"> Online multiplayer implementation with timer</w:t>
      </w:r>
    </w:p>
    <w:p w14:paraId="5CF70316" w14:textId="77777777" w:rsidR="00611E58" w:rsidRPr="00611E58" w:rsidRDefault="00611E58" w:rsidP="00611E58">
      <w:pPr>
        <w:numPr>
          <w:ilvl w:val="0"/>
          <w:numId w:val="37"/>
        </w:numPr>
      </w:pPr>
      <w:r w:rsidRPr="00611E58">
        <w:rPr>
          <w:b/>
          <w:bCs/>
        </w:rPr>
        <w:t>Week 5:</w:t>
      </w:r>
      <w:r w:rsidRPr="00611E58">
        <w:t xml:space="preserve"> Game analysis (PGN-based) and community features</w:t>
      </w:r>
    </w:p>
    <w:p w14:paraId="0B3E3A96" w14:textId="6DB3EDD7" w:rsidR="00611E58" w:rsidRPr="00611E58" w:rsidRDefault="00611E58" w:rsidP="00611E58">
      <w:pPr>
        <w:numPr>
          <w:ilvl w:val="0"/>
          <w:numId w:val="37"/>
        </w:numPr>
      </w:pPr>
      <w:r w:rsidRPr="00611E58">
        <w:rPr>
          <w:b/>
          <w:bCs/>
        </w:rPr>
        <w:t>Week 6:</w:t>
      </w:r>
      <w:r w:rsidRPr="00611E58">
        <w:t xml:space="preserve"> final bug fixing and testing</w:t>
      </w:r>
    </w:p>
    <w:p w14:paraId="6D5A4CEE" w14:textId="77777777" w:rsidR="00611E58" w:rsidRPr="00611E58" w:rsidRDefault="00000000" w:rsidP="00611E58">
      <w:r>
        <w:pict w14:anchorId="372A3ECC">
          <v:rect id="_x0000_i1037" style="width:0;height:1.5pt" o:hralign="center" o:hrstd="t" o:hr="t" fillcolor="#a0a0a0" stroked="f"/>
        </w:pict>
      </w:r>
    </w:p>
    <w:p w14:paraId="3C462865" w14:textId="77777777" w:rsidR="00611E58" w:rsidRPr="00611E58" w:rsidRDefault="00611E58" w:rsidP="004D5D34">
      <w:pPr>
        <w:pStyle w:val="Heading2"/>
        <w:rPr>
          <w:b/>
          <w:bCs/>
        </w:rPr>
      </w:pPr>
      <w:bookmarkStart w:id="23" w:name="_Toc198077667"/>
      <w:r w:rsidRPr="00611E58">
        <w:rPr>
          <w:b/>
          <w:bCs/>
        </w:rPr>
        <w:t xml:space="preserve">7. </w:t>
      </w:r>
      <w:r w:rsidRPr="004D5D34">
        <w:rPr>
          <w:rStyle w:val="Heading4Char"/>
        </w:rPr>
        <w:t>References</w:t>
      </w:r>
      <w:bookmarkEnd w:id="23"/>
    </w:p>
    <w:p w14:paraId="6A886DC0" w14:textId="77777777" w:rsidR="00611E58" w:rsidRPr="00611E58" w:rsidRDefault="00611E58" w:rsidP="00611E58">
      <w:pPr>
        <w:numPr>
          <w:ilvl w:val="0"/>
          <w:numId w:val="38"/>
        </w:numPr>
      </w:pPr>
      <w:hyperlink r:id="rId9" w:history="1">
        <w:r w:rsidRPr="00611E58">
          <w:rPr>
            <w:rStyle w:val="Hyperlink"/>
          </w:rPr>
          <w:t>https://lichess.org</w:t>
        </w:r>
      </w:hyperlink>
    </w:p>
    <w:p w14:paraId="0EE74E65" w14:textId="77777777" w:rsidR="00611E58" w:rsidRPr="00611E58" w:rsidRDefault="00611E58" w:rsidP="00611E58">
      <w:pPr>
        <w:numPr>
          <w:ilvl w:val="0"/>
          <w:numId w:val="38"/>
        </w:numPr>
      </w:pPr>
      <w:hyperlink r:id="rId10" w:history="1">
        <w:r w:rsidRPr="00611E58">
          <w:rPr>
            <w:rStyle w:val="Hyperlink"/>
          </w:rPr>
          <w:t>https://ktor.io</w:t>
        </w:r>
      </w:hyperlink>
    </w:p>
    <w:p w14:paraId="5AB744E4" w14:textId="77777777" w:rsidR="00611E58" w:rsidRPr="00611E58" w:rsidRDefault="00611E58" w:rsidP="00611E58">
      <w:pPr>
        <w:numPr>
          <w:ilvl w:val="0"/>
          <w:numId w:val="38"/>
        </w:numPr>
      </w:pPr>
      <w:hyperlink r:id="rId11" w:history="1">
        <w:r w:rsidRPr="00611E58">
          <w:rPr>
            <w:rStyle w:val="Hyperlink"/>
          </w:rPr>
          <w:t>https://developer.android.com/jetpack/compose</w:t>
        </w:r>
      </w:hyperlink>
    </w:p>
    <w:p w14:paraId="43DAD49E" w14:textId="77777777" w:rsidR="00611E58" w:rsidRPr="00611E58" w:rsidRDefault="00611E58" w:rsidP="00611E58">
      <w:pPr>
        <w:numPr>
          <w:ilvl w:val="0"/>
          <w:numId w:val="38"/>
        </w:numPr>
      </w:pPr>
      <w:r w:rsidRPr="00611E58">
        <w:t>FIDE official chess rules</w:t>
      </w:r>
    </w:p>
    <w:p w14:paraId="3D1B798E" w14:textId="77777777" w:rsidR="00611E58" w:rsidRPr="00611E58" w:rsidRDefault="00611E58" w:rsidP="00611E58">
      <w:pPr>
        <w:numPr>
          <w:ilvl w:val="0"/>
          <w:numId w:val="38"/>
        </w:numPr>
      </w:pPr>
      <w:r w:rsidRPr="00611E58">
        <w:t>PGN standard documentation</w:t>
      </w:r>
    </w:p>
    <w:p w14:paraId="6213135A" w14:textId="77777777" w:rsidR="00611E58" w:rsidRPr="00611E58" w:rsidRDefault="00000000" w:rsidP="00611E58">
      <w:r>
        <w:lastRenderedPageBreak/>
        <w:pict w14:anchorId="6AB7E8BB">
          <v:rect id="_x0000_i1038" style="width:0;height:1.5pt" o:hralign="center" o:hrstd="t" o:hr="t" fillcolor="#a0a0a0" stroked="f"/>
        </w:pict>
      </w:r>
    </w:p>
    <w:p w14:paraId="3AAFFB6B" w14:textId="20D43E73" w:rsidR="00611E58" w:rsidRPr="00611E58" w:rsidRDefault="00611E58" w:rsidP="004D5D34">
      <w:pPr>
        <w:pStyle w:val="Heading2"/>
      </w:pPr>
      <w:bookmarkStart w:id="24" w:name="_Toc198077668"/>
      <w:r w:rsidRPr="00611E58">
        <w:rPr>
          <w:b/>
          <w:bCs/>
        </w:rPr>
        <w:t xml:space="preserve">8. </w:t>
      </w:r>
      <w:r w:rsidRPr="004D5D34">
        <w:rPr>
          <w:rStyle w:val="Heading4Char"/>
        </w:rPr>
        <w:t>Miscellaneous</w:t>
      </w:r>
      <w:bookmarkEnd w:id="24"/>
    </w:p>
    <w:p w14:paraId="0C4CFA90" w14:textId="77777777" w:rsidR="00611E58" w:rsidRPr="00611E58" w:rsidRDefault="00611E58" w:rsidP="00611E58">
      <w:pPr>
        <w:numPr>
          <w:ilvl w:val="0"/>
          <w:numId w:val="39"/>
        </w:numPr>
      </w:pPr>
      <w:r w:rsidRPr="00611E58">
        <w:t>No notifications or background services implemented</w:t>
      </w:r>
    </w:p>
    <w:p w14:paraId="00350CC1" w14:textId="04B20BDB" w:rsidR="00611E58" w:rsidRPr="00611E58" w:rsidRDefault="004D5D34" w:rsidP="00611E58">
      <w:pPr>
        <w:numPr>
          <w:ilvl w:val="0"/>
          <w:numId w:val="39"/>
        </w:numPr>
      </w:pPr>
      <w:r w:rsidRPr="004D5D34">
        <w:t>Additional features may be considered based on user feedback and feasibility.</w:t>
      </w:r>
    </w:p>
    <w:p w14:paraId="0E370290" w14:textId="77777777" w:rsidR="00611E58" w:rsidRPr="00611E58" w:rsidRDefault="00000000" w:rsidP="00611E58">
      <w:r>
        <w:pict w14:anchorId="2C6838DC">
          <v:rect id="_x0000_i1039" style="width:0;height:1.5pt" o:hralign="center" o:hrstd="t" o:hr="t" fillcolor="#a0a0a0" stroked="f"/>
        </w:pict>
      </w:r>
    </w:p>
    <w:p w14:paraId="6F69F580" w14:textId="77777777" w:rsidR="00611E58" w:rsidRPr="00611E58" w:rsidRDefault="00611E58" w:rsidP="004D5D34">
      <w:pPr>
        <w:pStyle w:val="Heading2"/>
        <w:rPr>
          <w:b/>
          <w:bCs/>
        </w:rPr>
      </w:pPr>
      <w:bookmarkStart w:id="25" w:name="_Toc198077669"/>
      <w:r w:rsidRPr="00611E58">
        <w:rPr>
          <w:b/>
          <w:bCs/>
        </w:rPr>
        <w:t xml:space="preserve">9. </w:t>
      </w:r>
      <w:r w:rsidRPr="004D5D34">
        <w:rPr>
          <w:rStyle w:val="Heading4Char"/>
        </w:rPr>
        <w:t>Document Information</w:t>
      </w:r>
      <w:bookmarkEnd w:id="2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9"/>
        <w:gridCol w:w="886"/>
        <w:gridCol w:w="1631"/>
        <w:gridCol w:w="2013"/>
      </w:tblGrid>
      <w:tr w:rsidR="00611E58" w:rsidRPr="00611E58" w14:paraId="56B1CD9D" w14:textId="77777777" w:rsidTr="00457E12">
        <w:trPr>
          <w:tblHeader/>
          <w:tblCellSpacing w:w="15" w:type="dxa"/>
        </w:trPr>
        <w:tc>
          <w:tcPr>
            <w:tcW w:w="0" w:type="auto"/>
            <w:vAlign w:val="center"/>
            <w:hideMark/>
          </w:tcPr>
          <w:p w14:paraId="4EFC17A2" w14:textId="77777777" w:rsidR="00611E58" w:rsidRPr="00611E58" w:rsidRDefault="00611E58" w:rsidP="00611E58">
            <w:pPr>
              <w:rPr>
                <w:b/>
                <w:bCs/>
              </w:rPr>
            </w:pPr>
            <w:r w:rsidRPr="00611E58">
              <w:rPr>
                <w:b/>
                <w:bCs/>
              </w:rPr>
              <w:t>Written By</w:t>
            </w:r>
          </w:p>
        </w:tc>
        <w:tc>
          <w:tcPr>
            <w:tcW w:w="0" w:type="auto"/>
            <w:vAlign w:val="center"/>
            <w:hideMark/>
          </w:tcPr>
          <w:p w14:paraId="38236FB4" w14:textId="77777777" w:rsidR="00611E58" w:rsidRPr="00611E58" w:rsidRDefault="00611E58" w:rsidP="00611E58">
            <w:pPr>
              <w:rPr>
                <w:b/>
                <w:bCs/>
              </w:rPr>
            </w:pPr>
            <w:r w:rsidRPr="00611E58">
              <w:rPr>
                <w:b/>
                <w:bCs/>
              </w:rPr>
              <w:t>Version</w:t>
            </w:r>
          </w:p>
        </w:tc>
        <w:tc>
          <w:tcPr>
            <w:tcW w:w="0" w:type="auto"/>
            <w:vAlign w:val="center"/>
            <w:hideMark/>
          </w:tcPr>
          <w:p w14:paraId="42811BAA" w14:textId="77777777" w:rsidR="00611E58" w:rsidRPr="00611E58" w:rsidRDefault="00611E58" w:rsidP="00611E58">
            <w:pPr>
              <w:rPr>
                <w:b/>
                <w:bCs/>
              </w:rPr>
            </w:pPr>
            <w:r w:rsidRPr="00611E58">
              <w:rPr>
                <w:b/>
                <w:bCs/>
              </w:rPr>
              <w:t>Date</w:t>
            </w:r>
          </w:p>
        </w:tc>
        <w:tc>
          <w:tcPr>
            <w:tcW w:w="0" w:type="auto"/>
            <w:vAlign w:val="center"/>
            <w:hideMark/>
          </w:tcPr>
          <w:p w14:paraId="6E0F2957" w14:textId="77777777" w:rsidR="00611E58" w:rsidRPr="00611E58" w:rsidRDefault="00611E58" w:rsidP="00611E58">
            <w:pPr>
              <w:rPr>
                <w:b/>
                <w:bCs/>
              </w:rPr>
            </w:pPr>
            <w:r w:rsidRPr="00611E58">
              <w:rPr>
                <w:b/>
                <w:bCs/>
              </w:rPr>
              <w:t>Signed By</w:t>
            </w:r>
          </w:p>
        </w:tc>
      </w:tr>
      <w:tr w:rsidR="00611E58" w:rsidRPr="00611E58" w14:paraId="3EBF1ADF" w14:textId="77777777" w:rsidTr="00457E12">
        <w:trPr>
          <w:tblCellSpacing w:w="15" w:type="dxa"/>
        </w:trPr>
        <w:tc>
          <w:tcPr>
            <w:tcW w:w="0" w:type="auto"/>
            <w:vAlign w:val="center"/>
            <w:hideMark/>
          </w:tcPr>
          <w:p w14:paraId="7E29E629" w14:textId="77777777" w:rsidR="00611E58" w:rsidRPr="00611E58" w:rsidRDefault="00611E58" w:rsidP="00611E58">
            <w:r w:rsidRPr="00611E58">
              <w:t>Ajay Soni Verma</w:t>
            </w:r>
          </w:p>
        </w:tc>
        <w:tc>
          <w:tcPr>
            <w:tcW w:w="0" w:type="auto"/>
            <w:vAlign w:val="center"/>
            <w:hideMark/>
          </w:tcPr>
          <w:p w14:paraId="286FA2D7" w14:textId="77777777" w:rsidR="00611E58" w:rsidRPr="00611E58" w:rsidRDefault="00611E58" w:rsidP="00611E58">
            <w:r w:rsidRPr="00611E58">
              <w:t>1.0</w:t>
            </w:r>
          </w:p>
        </w:tc>
        <w:tc>
          <w:tcPr>
            <w:tcW w:w="0" w:type="auto"/>
            <w:vAlign w:val="center"/>
            <w:hideMark/>
          </w:tcPr>
          <w:p w14:paraId="5DC6D3F7" w14:textId="77777777" w:rsidR="00611E58" w:rsidRPr="00611E58" w:rsidRDefault="00611E58" w:rsidP="00611E58">
            <w:r w:rsidRPr="00611E58">
              <w:t>5-February-2025</w:t>
            </w:r>
          </w:p>
        </w:tc>
        <w:tc>
          <w:tcPr>
            <w:tcW w:w="0" w:type="auto"/>
            <w:vAlign w:val="center"/>
            <w:hideMark/>
          </w:tcPr>
          <w:p w14:paraId="2FBE9DF9" w14:textId="77777777" w:rsidR="00611E58" w:rsidRPr="00611E58" w:rsidRDefault="00611E58" w:rsidP="00611E58">
            <w:r w:rsidRPr="00611E58">
              <w:rPr>
                <w:i/>
                <w:iCs/>
              </w:rPr>
              <w:t>(Instructor/Advisor)</w:t>
            </w:r>
          </w:p>
        </w:tc>
      </w:tr>
    </w:tbl>
    <w:p w14:paraId="4476A671" w14:textId="77777777" w:rsidR="00611E58" w:rsidRPr="00611E58" w:rsidRDefault="00000000" w:rsidP="00611E58">
      <w:r>
        <w:pict w14:anchorId="355A0B1E">
          <v:rect id="_x0000_i1040" style="width:0;height:1.5pt" o:hralign="center" o:hrstd="t" o:hr="t" fillcolor="#a0a0a0" stroked="f"/>
        </w:pict>
      </w:r>
    </w:p>
    <w:p w14:paraId="22078C0F" w14:textId="361A0AC0" w:rsidR="00457E12" w:rsidRDefault="00457E12">
      <w:r>
        <w:br w:type="page"/>
      </w:r>
    </w:p>
    <w:p w14:paraId="201B286A" w14:textId="69C42087" w:rsidR="00611E58" w:rsidRDefault="00656F88" w:rsidP="00656F88">
      <w:pPr>
        <w:pStyle w:val="Heading1"/>
      </w:pPr>
      <w:bookmarkStart w:id="26" w:name="_Toc198067027"/>
      <w:bookmarkStart w:id="27" w:name="_Toc198077670"/>
      <w:r>
        <w:lastRenderedPageBreak/>
        <w:t>Use Case Diagrams</w:t>
      </w:r>
      <w:bookmarkEnd w:id="26"/>
      <w:bookmarkEnd w:id="27"/>
    </w:p>
    <w:p w14:paraId="7DDFCDDE" w14:textId="5335B801" w:rsidR="00AB395A" w:rsidRPr="00AB395A" w:rsidRDefault="00AB395A" w:rsidP="00AB395A">
      <w:r>
        <w:rPr>
          <w:noProof/>
        </w:rPr>
        <w:drawing>
          <wp:inline distT="0" distB="0" distL="0" distR="0" wp14:anchorId="0DC9ADFF" wp14:editId="6853F02C">
            <wp:extent cx="5486400" cy="6895465"/>
            <wp:effectExtent l="0" t="0" r="0" b="635"/>
            <wp:docPr id="14014738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895465"/>
                    </a:xfrm>
                    <a:prstGeom prst="rect">
                      <a:avLst/>
                    </a:prstGeom>
                    <a:noFill/>
                    <a:ln>
                      <a:noFill/>
                    </a:ln>
                  </pic:spPr>
                </pic:pic>
              </a:graphicData>
            </a:graphic>
          </wp:inline>
        </w:drawing>
      </w:r>
    </w:p>
    <w:p w14:paraId="1A23789A" w14:textId="6D7B88D4" w:rsidR="000677F2" w:rsidRDefault="000677F2" w:rsidP="00656F88">
      <w:r>
        <w:rPr>
          <w:noProof/>
        </w:rPr>
        <w:lastRenderedPageBreak/>
        <w:drawing>
          <wp:inline distT="0" distB="0" distL="0" distR="0" wp14:anchorId="467B2178" wp14:editId="6D8B951E">
            <wp:extent cx="5486400" cy="3344545"/>
            <wp:effectExtent l="0" t="0" r="0" b="8255"/>
            <wp:docPr id="3241277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27764" name="Picture 3241277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344545"/>
                    </a:xfrm>
                    <a:prstGeom prst="rect">
                      <a:avLst/>
                    </a:prstGeom>
                  </pic:spPr>
                </pic:pic>
              </a:graphicData>
            </a:graphic>
          </wp:inline>
        </w:drawing>
      </w:r>
    </w:p>
    <w:p w14:paraId="373D14F1" w14:textId="77777777" w:rsidR="000677F2" w:rsidRDefault="000677F2">
      <w:r>
        <w:br w:type="page"/>
      </w:r>
    </w:p>
    <w:p w14:paraId="6CD97572" w14:textId="463A345B" w:rsidR="00656F88" w:rsidRDefault="000677F2" w:rsidP="000677F2">
      <w:pPr>
        <w:pStyle w:val="Heading1"/>
      </w:pPr>
      <w:bookmarkStart w:id="28" w:name="_Toc198067028"/>
      <w:bookmarkStart w:id="29" w:name="_Toc198077671"/>
      <w:r>
        <w:lastRenderedPageBreak/>
        <w:t>User Stories</w:t>
      </w:r>
      <w:bookmarkEnd w:id="28"/>
      <w:bookmarkEnd w:id="29"/>
    </w:p>
    <w:p w14:paraId="7F34657E" w14:textId="77777777" w:rsidR="000677F2" w:rsidRPr="000677F2" w:rsidRDefault="000677F2" w:rsidP="000677F2">
      <w:pPr>
        <w:rPr>
          <w:b/>
          <w:bCs/>
        </w:rPr>
      </w:pPr>
      <w:r w:rsidRPr="000677F2">
        <w:rPr>
          <w:rFonts w:ascii="Segoe UI Emoji" w:hAnsi="Segoe UI Emoji" w:cs="Segoe UI Emoji"/>
          <w:b/>
          <w:bCs/>
        </w:rPr>
        <w:t>🔐</w:t>
      </w:r>
      <w:r w:rsidRPr="000677F2">
        <w:rPr>
          <w:b/>
          <w:bCs/>
        </w:rPr>
        <w:t xml:space="preserve"> Login and Registration System</w:t>
      </w:r>
    </w:p>
    <w:p w14:paraId="18269633" w14:textId="0D3F15FD" w:rsidR="000677F2" w:rsidRPr="000677F2" w:rsidRDefault="000677F2" w:rsidP="000677F2">
      <w:r w:rsidRPr="000677F2">
        <w:rPr>
          <w:b/>
          <w:bCs/>
        </w:rPr>
        <w:t>User Registration</w:t>
      </w:r>
      <w:r w:rsidRPr="000677F2">
        <w:br/>
        <w:t xml:space="preserve">A new user opens the app and is shown the registration form. The form asks for an email and a password. If the email format is invalid or the password is too weak, an appropriate error message is shown. If the email is already registered, the user is prompted to log in instead. Once the credentials are valid and unique, a verification </w:t>
      </w:r>
      <w:r>
        <w:t xml:space="preserve">otp </w:t>
      </w:r>
      <w:r w:rsidRPr="000677F2">
        <w:t>is sent</w:t>
      </w:r>
      <w:r>
        <w:t xml:space="preserve"> via email</w:t>
      </w:r>
      <w:r w:rsidRPr="000677F2">
        <w:t xml:space="preserve">. The user is informed that they must verify their </w:t>
      </w:r>
      <w:r>
        <w:t>otp</w:t>
      </w:r>
      <w:r w:rsidRPr="000677F2">
        <w:t xml:space="preserve"> before accessing app features.</w:t>
      </w:r>
    </w:p>
    <w:p w14:paraId="1B5CED15" w14:textId="77777777" w:rsidR="000677F2" w:rsidRPr="000677F2" w:rsidRDefault="000677F2" w:rsidP="000677F2">
      <w:r w:rsidRPr="000677F2">
        <w:rPr>
          <w:b/>
          <w:bCs/>
        </w:rPr>
        <w:t>User Login</w:t>
      </w:r>
      <w:r w:rsidRPr="000677F2">
        <w:br/>
        <w:t>An existing user can log in by entering their email and password. If the credentials match the database, the user is granted access to all available features. If login fails, the user is shown an error and allowed to retry.</w:t>
      </w:r>
    </w:p>
    <w:p w14:paraId="57000E34" w14:textId="77777777" w:rsidR="000677F2" w:rsidRPr="000677F2" w:rsidRDefault="00000000" w:rsidP="000677F2">
      <w:r>
        <w:pict w14:anchorId="42F26334">
          <v:rect id="_x0000_i1041" style="width:0;height:1.5pt" o:hralign="center" o:hrstd="t" o:hr="t" fillcolor="#a0a0a0" stroked="f"/>
        </w:pict>
      </w:r>
    </w:p>
    <w:p w14:paraId="382DB6FC" w14:textId="77777777" w:rsidR="000677F2" w:rsidRPr="000677F2" w:rsidRDefault="000677F2" w:rsidP="000677F2">
      <w:pPr>
        <w:rPr>
          <w:b/>
          <w:bCs/>
        </w:rPr>
      </w:pPr>
      <w:r w:rsidRPr="000677F2">
        <w:rPr>
          <w:rFonts w:ascii="Segoe UI Emoji" w:hAnsi="Segoe UI Emoji" w:cs="Segoe UI Emoji"/>
          <w:b/>
          <w:bCs/>
        </w:rPr>
        <w:t>♟️</w:t>
      </w:r>
      <w:r w:rsidRPr="000677F2">
        <w:rPr>
          <w:b/>
          <w:bCs/>
        </w:rPr>
        <w:t xml:space="preserve"> Over-the-Board (OTB) Chess Gameplay</w:t>
      </w:r>
    </w:p>
    <w:p w14:paraId="4CD1B012" w14:textId="77777777" w:rsidR="000677F2" w:rsidRPr="000677F2" w:rsidRDefault="000677F2" w:rsidP="000677F2">
      <w:r w:rsidRPr="000677F2">
        <w:t>Two players on the same device can take turns playing chess. The app alternates the board view depending on the player turn, flipping the orientation accordingly. The system validates each move according to chess rules and updates the board visually. Illegal moves are blocked, and players are notified when their move is invalid. The game continues until a checkmate, draw, or resignation occurs.</w:t>
      </w:r>
    </w:p>
    <w:p w14:paraId="235C8A2B" w14:textId="77777777" w:rsidR="000677F2" w:rsidRPr="000677F2" w:rsidRDefault="00000000" w:rsidP="000677F2">
      <w:r>
        <w:pict w14:anchorId="67D48CAB">
          <v:rect id="_x0000_i1042" style="width:0;height:1.5pt" o:hralign="center" o:hrstd="t" o:hr="t" fillcolor="#a0a0a0" stroked="f"/>
        </w:pict>
      </w:r>
    </w:p>
    <w:p w14:paraId="302D4F1E" w14:textId="77777777" w:rsidR="000677F2" w:rsidRPr="000677F2" w:rsidRDefault="000677F2" w:rsidP="000677F2">
      <w:pPr>
        <w:rPr>
          <w:b/>
          <w:bCs/>
        </w:rPr>
      </w:pPr>
      <w:r w:rsidRPr="000677F2">
        <w:rPr>
          <w:rFonts w:ascii="Segoe UI Emoji" w:hAnsi="Segoe UI Emoji" w:cs="Segoe UI Emoji"/>
          <w:b/>
          <w:bCs/>
        </w:rPr>
        <w:t>🌐</w:t>
      </w:r>
      <w:r w:rsidRPr="000677F2">
        <w:rPr>
          <w:b/>
          <w:bCs/>
        </w:rPr>
        <w:t xml:space="preserve"> Online Multiplayer with Timer</w:t>
      </w:r>
    </w:p>
    <w:p w14:paraId="5540EDEA" w14:textId="77777777" w:rsidR="000677F2" w:rsidRPr="000677F2" w:rsidRDefault="000677F2" w:rsidP="000677F2">
      <w:r w:rsidRPr="000677F2">
        <w:t>A user selects the online multiplayer mode. They are matched with another online player through a WebSocket connection. Once matched, a 10-minute timer starts for each player. Players take turns making moves in real time, and each move resets the opponent’s timer. The board is updated simultaneously on both players' devices to ensure synchronization. If a player disconnects or runs out of time, the system ends the game and notifies both players.</w:t>
      </w:r>
    </w:p>
    <w:p w14:paraId="36F416CE" w14:textId="77777777" w:rsidR="000677F2" w:rsidRPr="000677F2" w:rsidRDefault="00000000" w:rsidP="000677F2">
      <w:r>
        <w:pict w14:anchorId="60256099">
          <v:rect id="_x0000_i1043" style="width:0;height:1.5pt" o:hralign="center" o:hrstd="t" o:hr="t" fillcolor="#a0a0a0" stroked="f"/>
        </w:pict>
      </w:r>
    </w:p>
    <w:p w14:paraId="4D1BACC9" w14:textId="77777777" w:rsidR="000677F2" w:rsidRPr="000677F2" w:rsidRDefault="000677F2" w:rsidP="000677F2">
      <w:pPr>
        <w:rPr>
          <w:b/>
          <w:bCs/>
        </w:rPr>
      </w:pPr>
      <w:r w:rsidRPr="000677F2">
        <w:rPr>
          <w:rFonts w:ascii="Segoe UI Emoji" w:hAnsi="Segoe UI Emoji" w:cs="Segoe UI Emoji"/>
          <w:b/>
          <w:bCs/>
        </w:rPr>
        <w:t>🤖</w:t>
      </w:r>
      <w:r w:rsidRPr="000677F2">
        <w:rPr>
          <w:b/>
          <w:bCs/>
        </w:rPr>
        <w:t xml:space="preserve"> Play vs Computer (AI)</w:t>
      </w:r>
    </w:p>
    <w:p w14:paraId="39C06D97" w14:textId="77777777" w:rsidR="000677F2" w:rsidRPr="000677F2" w:rsidRDefault="000677F2" w:rsidP="000677F2">
      <w:r w:rsidRPr="000677F2">
        <w:t>A user selects the option to play against the computer. The app starts a new game with the computer as the opponent. The user plays first (default white), and after each move, the system calculates and displays the AI’s move based on predefined difficulty settings. The user can undo a move or resign at any time. The game continues until a win, draw, or resignation is registered.</w:t>
      </w:r>
    </w:p>
    <w:p w14:paraId="26391A24" w14:textId="77777777" w:rsidR="000677F2" w:rsidRPr="000677F2" w:rsidRDefault="00000000" w:rsidP="000677F2">
      <w:r>
        <w:lastRenderedPageBreak/>
        <w:pict w14:anchorId="14F7BDAD">
          <v:rect id="_x0000_i1044" style="width:0;height:1.5pt" o:hralign="center" o:hrstd="t" o:hr="t" fillcolor="#a0a0a0" stroked="f"/>
        </w:pict>
      </w:r>
    </w:p>
    <w:p w14:paraId="77AC9A36" w14:textId="77777777" w:rsidR="000677F2" w:rsidRPr="000677F2" w:rsidRDefault="000677F2" w:rsidP="000677F2">
      <w:pPr>
        <w:rPr>
          <w:b/>
          <w:bCs/>
        </w:rPr>
      </w:pPr>
      <w:r w:rsidRPr="000677F2">
        <w:rPr>
          <w:rFonts w:ascii="Segoe UI Emoji" w:hAnsi="Segoe UI Emoji" w:cs="Segoe UI Emoji"/>
          <w:b/>
          <w:bCs/>
        </w:rPr>
        <w:t>📊</w:t>
      </w:r>
      <w:r w:rsidRPr="000677F2">
        <w:rPr>
          <w:b/>
          <w:bCs/>
        </w:rPr>
        <w:t xml:space="preserve"> PGN-Based Game Analysis</w:t>
      </w:r>
    </w:p>
    <w:p w14:paraId="33A5003B" w14:textId="77777777" w:rsidR="000677F2" w:rsidRPr="000677F2" w:rsidRDefault="000677F2" w:rsidP="000677F2">
      <w:r w:rsidRPr="000677F2">
        <w:t>A user uploads a game in PGN (Portable Game Notation) format through a file selector. Once uploaded, the system sends the file to a backend analysis engine. The server processes the PGN and returns detailed evaluation data for each move, including best alternatives, score evaluations, and categorized feedback (e.g., blunder, inaccuracy). The user can scroll through the moves and view suggestions and insights to understand their strengths and mistakes.</w:t>
      </w:r>
    </w:p>
    <w:p w14:paraId="244B0856" w14:textId="781F1051" w:rsidR="00736FEA" w:rsidRDefault="00736FEA">
      <w:r>
        <w:br w:type="page"/>
      </w:r>
    </w:p>
    <w:p w14:paraId="5AC1E966" w14:textId="639CB96D" w:rsidR="000677F2" w:rsidRDefault="00736FEA" w:rsidP="00736FEA">
      <w:pPr>
        <w:pStyle w:val="Heading1"/>
      </w:pPr>
      <w:bookmarkStart w:id="30" w:name="_Toc198067029"/>
      <w:bookmarkStart w:id="31" w:name="_Toc198077672"/>
      <w:r>
        <w:lastRenderedPageBreak/>
        <w:t>Activity and Data Flow Diagrams</w:t>
      </w:r>
      <w:bookmarkEnd w:id="30"/>
      <w:bookmarkEnd w:id="31"/>
    </w:p>
    <w:p w14:paraId="2029B580" w14:textId="77777777" w:rsidR="00B548CA" w:rsidRDefault="00B548CA" w:rsidP="00736FEA">
      <w:r>
        <w:rPr>
          <w:noProof/>
        </w:rPr>
        <w:drawing>
          <wp:inline distT="0" distB="0" distL="0" distR="0" wp14:anchorId="3F11622D" wp14:editId="42BAB32D">
            <wp:extent cx="3498215" cy="6532245"/>
            <wp:effectExtent l="0" t="0" r="6985" b="1905"/>
            <wp:docPr id="6026267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8215" cy="6532245"/>
                    </a:xfrm>
                    <a:prstGeom prst="rect">
                      <a:avLst/>
                    </a:prstGeom>
                    <a:noFill/>
                    <a:ln>
                      <a:noFill/>
                    </a:ln>
                  </pic:spPr>
                </pic:pic>
              </a:graphicData>
            </a:graphic>
          </wp:inline>
        </w:drawing>
      </w:r>
    </w:p>
    <w:p w14:paraId="3EF7FAB3" w14:textId="6ABDC9C1" w:rsidR="00B548CA" w:rsidRDefault="00B548CA">
      <w:r>
        <w:rPr>
          <w:noProof/>
        </w:rPr>
        <w:lastRenderedPageBreak/>
        <w:drawing>
          <wp:inline distT="0" distB="0" distL="0" distR="0" wp14:anchorId="18F02E38" wp14:editId="65312B4D">
            <wp:extent cx="5486400" cy="6059805"/>
            <wp:effectExtent l="0" t="0" r="0" b="0"/>
            <wp:docPr id="1098807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059805"/>
                    </a:xfrm>
                    <a:prstGeom prst="rect">
                      <a:avLst/>
                    </a:prstGeom>
                    <a:noFill/>
                    <a:ln>
                      <a:noFill/>
                    </a:ln>
                  </pic:spPr>
                </pic:pic>
              </a:graphicData>
            </a:graphic>
          </wp:inline>
        </w:drawing>
      </w:r>
      <w:r>
        <w:rPr>
          <w:noProof/>
        </w:rPr>
        <w:lastRenderedPageBreak/>
        <w:drawing>
          <wp:inline distT="0" distB="0" distL="0" distR="0" wp14:anchorId="5129D3F6" wp14:editId="551D12C6">
            <wp:extent cx="5139690" cy="8046720"/>
            <wp:effectExtent l="0" t="0" r="3810" b="0"/>
            <wp:docPr id="17512169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9690" cy="8046720"/>
                    </a:xfrm>
                    <a:prstGeom prst="rect">
                      <a:avLst/>
                    </a:prstGeom>
                    <a:noFill/>
                    <a:ln>
                      <a:noFill/>
                    </a:ln>
                  </pic:spPr>
                </pic:pic>
              </a:graphicData>
            </a:graphic>
          </wp:inline>
        </w:drawing>
      </w:r>
      <w:r>
        <w:rPr>
          <w:noProof/>
        </w:rPr>
        <w:lastRenderedPageBreak/>
        <w:drawing>
          <wp:inline distT="0" distB="0" distL="0" distR="0" wp14:anchorId="68D71BCA" wp14:editId="4BFC8F68">
            <wp:extent cx="5486400" cy="6431915"/>
            <wp:effectExtent l="0" t="0" r="0" b="6985"/>
            <wp:docPr id="1785868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6431915"/>
                    </a:xfrm>
                    <a:prstGeom prst="rect">
                      <a:avLst/>
                    </a:prstGeom>
                    <a:noFill/>
                    <a:ln>
                      <a:noFill/>
                    </a:ln>
                  </pic:spPr>
                </pic:pic>
              </a:graphicData>
            </a:graphic>
          </wp:inline>
        </w:drawing>
      </w:r>
      <w:r>
        <w:rPr>
          <w:noProof/>
        </w:rPr>
        <w:lastRenderedPageBreak/>
        <w:drawing>
          <wp:inline distT="0" distB="0" distL="0" distR="0" wp14:anchorId="1F520155" wp14:editId="4B5EC12C">
            <wp:extent cx="2772410" cy="8046720"/>
            <wp:effectExtent l="0" t="0" r="8890" b="0"/>
            <wp:docPr id="5853628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2410" cy="8046720"/>
                    </a:xfrm>
                    <a:prstGeom prst="rect">
                      <a:avLst/>
                    </a:prstGeom>
                    <a:noFill/>
                    <a:ln>
                      <a:noFill/>
                    </a:ln>
                  </pic:spPr>
                </pic:pic>
              </a:graphicData>
            </a:graphic>
          </wp:inline>
        </w:drawing>
      </w:r>
    </w:p>
    <w:p w14:paraId="00085A73" w14:textId="69E9B691" w:rsidR="007B2156" w:rsidRDefault="00E37656" w:rsidP="00736FEA">
      <w:r>
        <w:rPr>
          <w:noProof/>
        </w:rPr>
        <w:lastRenderedPageBreak/>
        <w:drawing>
          <wp:inline distT="0" distB="0" distL="0" distR="0" wp14:anchorId="200A0CE2" wp14:editId="19653294">
            <wp:extent cx="5250815" cy="3553460"/>
            <wp:effectExtent l="0" t="0" r="6985" b="8890"/>
            <wp:docPr id="8985774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0815" cy="3553460"/>
                    </a:xfrm>
                    <a:prstGeom prst="rect">
                      <a:avLst/>
                    </a:prstGeom>
                    <a:noFill/>
                    <a:ln>
                      <a:noFill/>
                    </a:ln>
                  </pic:spPr>
                </pic:pic>
              </a:graphicData>
            </a:graphic>
          </wp:inline>
        </w:drawing>
      </w:r>
    </w:p>
    <w:p w14:paraId="460DC266" w14:textId="77777777" w:rsidR="007B2156" w:rsidRDefault="007B2156">
      <w:r>
        <w:br w:type="page"/>
      </w:r>
    </w:p>
    <w:p w14:paraId="20473114" w14:textId="4AA16287" w:rsidR="007B2156" w:rsidRDefault="007B2156" w:rsidP="007B2156">
      <w:pPr>
        <w:pStyle w:val="Heading1"/>
      </w:pPr>
      <w:bookmarkStart w:id="32" w:name="_Toc198067030"/>
      <w:bookmarkStart w:id="33" w:name="_Toc198077673"/>
      <w:r>
        <w:lastRenderedPageBreak/>
        <w:t>Release 1 Notes</w:t>
      </w:r>
      <w:bookmarkEnd w:id="32"/>
      <w:bookmarkEnd w:id="33"/>
    </w:p>
    <w:p w14:paraId="3D666AA6" w14:textId="192968FC" w:rsidR="007B2156" w:rsidRDefault="007B2156" w:rsidP="007B2156">
      <w:r>
        <w:t xml:space="preserve">Working </w:t>
      </w:r>
      <w:r w:rsidRPr="007B2156">
        <w:t>Functionalities</w:t>
      </w:r>
      <w:r>
        <w:t xml:space="preserve"> -</w:t>
      </w:r>
    </w:p>
    <w:p w14:paraId="67454A94" w14:textId="226FD796" w:rsidR="007B2156" w:rsidRDefault="007B2156" w:rsidP="007B2156">
      <w:r>
        <w:t>Login -</w:t>
      </w:r>
      <w:r>
        <w:tab/>
      </w:r>
      <w:r>
        <w:tab/>
      </w:r>
      <w:r>
        <w:tab/>
      </w:r>
      <w:r>
        <w:tab/>
      </w:r>
      <w:r>
        <w:tab/>
      </w:r>
      <w:r>
        <w:tab/>
        <w:t>Sign Up -</w:t>
      </w:r>
    </w:p>
    <w:p w14:paraId="6673D207" w14:textId="36BD7992" w:rsidR="007B2156" w:rsidRDefault="007B2156" w:rsidP="007B2156">
      <w:r>
        <w:rPr>
          <w:noProof/>
        </w:rPr>
        <w:drawing>
          <wp:inline distT="0" distB="0" distL="0" distR="0" wp14:anchorId="7C1111CA" wp14:editId="25CC9971">
            <wp:extent cx="2259864" cy="5022273"/>
            <wp:effectExtent l="0" t="0" r="7620" b="6985"/>
            <wp:docPr id="1587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6218" cy="5036393"/>
                    </a:xfrm>
                    <a:prstGeom prst="rect">
                      <a:avLst/>
                    </a:prstGeom>
                    <a:noFill/>
                    <a:ln>
                      <a:noFill/>
                    </a:ln>
                  </pic:spPr>
                </pic:pic>
              </a:graphicData>
            </a:graphic>
          </wp:inline>
        </w:drawing>
      </w:r>
      <w:r>
        <w:tab/>
      </w:r>
      <w:r>
        <w:tab/>
      </w:r>
      <w:r>
        <w:rPr>
          <w:noProof/>
        </w:rPr>
        <w:drawing>
          <wp:inline distT="0" distB="0" distL="0" distR="0" wp14:anchorId="65C400C6" wp14:editId="1C989D05">
            <wp:extent cx="2258291" cy="5018776"/>
            <wp:effectExtent l="0" t="0" r="8890" b="0"/>
            <wp:docPr id="422277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1239" cy="5047552"/>
                    </a:xfrm>
                    <a:prstGeom prst="rect">
                      <a:avLst/>
                    </a:prstGeom>
                    <a:noFill/>
                    <a:ln>
                      <a:noFill/>
                    </a:ln>
                  </pic:spPr>
                </pic:pic>
              </a:graphicData>
            </a:graphic>
          </wp:inline>
        </w:drawing>
      </w:r>
    </w:p>
    <w:p w14:paraId="1DEDA624" w14:textId="77777777" w:rsidR="007B2156" w:rsidRDefault="007B2156">
      <w:r>
        <w:br w:type="page"/>
      </w:r>
    </w:p>
    <w:p w14:paraId="1BD7895D" w14:textId="0C45F8F1" w:rsidR="007B2156" w:rsidRDefault="007B2156" w:rsidP="007B2156">
      <w:r>
        <w:lastRenderedPageBreak/>
        <w:t>Main Menu –</w:t>
      </w:r>
    </w:p>
    <w:p w14:paraId="0C766B1F" w14:textId="4074BB8B" w:rsidR="007B2156" w:rsidRDefault="007B2156" w:rsidP="007B2156">
      <w:r>
        <w:rPr>
          <w:noProof/>
        </w:rPr>
        <w:drawing>
          <wp:inline distT="0" distB="0" distL="0" distR="0" wp14:anchorId="7D7A5B3D" wp14:editId="7ACA1817">
            <wp:extent cx="3020425" cy="6712527"/>
            <wp:effectExtent l="0" t="0" r="8890" b="0"/>
            <wp:docPr id="1601993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963" cy="6731502"/>
                    </a:xfrm>
                    <a:prstGeom prst="rect">
                      <a:avLst/>
                    </a:prstGeom>
                    <a:noFill/>
                    <a:ln>
                      <a:noFill/>
                    </a:ln>
                  </pic:spPr>
                </pic:pic>
              </a:graphicData>
            </a:graphic>
          </wp:inline>
        </w:drawing>
      </w:r>
    </w:p>
    <w:p w14:paraId="594B9B89" w14:textId="77777777" w:rsidR="007B2156" w:rsidRDefault="007B2156">
      <w:r>
        <w:br w:type="page"/>
      </w:r>
    </w:p>
    <w:p w14:paraId="6264649D" w14:textId="3A0C0C42" w:rsidR="007B2156" w:rsidRDefault="007B2156" w:rsidP="007B2156">
      <w:r>
        <w:lastRenderedPageBreak/>
        <w:t>Gameplay:</w:t>
      </w:r>
    </w:p>
    <w:p w14:paraId="088D64A9" w14:textId="14B830A4" w:rsidR="007B2156" w:rsidRDefault="007B2156" w:rsidP="007B2156">
      <w:r>
        <w:t>Over the Board / Against Computer -</w:t>
      </w:r>
      <w:r>
        <w:tab/>
      </w:r>
      <w:r>
        <w:tab/>
        <w:t>Online Multiplayer -</w:t>
      </w:r>
    </w:p>
    <w:p w14:paraId="3F46F32B" w14:textId="52199D04" w:rsidR="007B2156" w:rsidRDefault="007B2156" w:rsidP="007B2156">
      <w:r>
        <w:rPr>
          <w:noProof/>
        </w:rPr>
        <w:drawing>
          <wp:inline distT="0" distB="0" distL="0" distR="0" wp14:anchorId="21272953" wp14:editId="2B6353F5">
            <wp:extent cx="2714954" cy="6033655"/>
            <wp:effectExtent l="0" t="0" r="9525" b="5715"/>
            <wp:docPr id="1864755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0534" cy="6046055"/>
                    </a:xfrm>
                    <a:prstGeom prst="rect">
                      <a:avLst/>
                    </a:prstGeom>
                    <a:noFill/>
                    <a:ln>
                      <a:noFill/>
                    </a:ln>
                  </pic:spPr>
                </pic:pic>
              </a:graphicData>
            </a:graphic>
          </wp:inline>
        </w:drawing>
      </w:r>
      <w:r>
        <w:tab/>
      </w:r>
      <w:r>
        <w:rPr>
          <w:noProof/>
        </w:rPr>
        <w:drawing>
          <wp:inline distT="0" distB="0" distL="0" distR="0" wp14:anchorId="76690C5F" wp14:editId="24C16C45">
            <wp:extent cx="2714877" cy="6033481"/>
            <wp:effectExtent l="0" t="0" r="9525" b="5715"/>
            <wp:docPr id="541821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3707" cy="6053104"/>
                    </a:xfrm>
                    <a:prstGeom prst="rect">
                      <a:avLst/>
                    </a:prstGeom>
                    <a:noFill/>
                    <a:ln>
                      <a:noFill/>
                    </a:ln>
                  </pic:spPr>
                </pic:pic>
              </a:graphicData>
            </a:graphic>
          </wp:inline>
        </w:drawing>
      </w:r>
    </w:p>
    <w:p w14:paraId="3BA97E9E" w14:textId="77777777" w:rsidR="007B2156" w:rsidRDefault="007B2156">
      <w:r>
        <w:br w:type="page"/>
      </w:r>
    </w:p>
    <w:p w14:paraId="103165C3" w14:textId="469733EF" w:rsidR="007B2156" w:rsidRDefault="007B2156" w:rsidP="007B2156">
      <w:r>
        <w:lastRenderedPageBreak/>
        <w:t>Game Review –</w:t>
      </w:r>
    </w:p>
    <w:p w14:paraId="4DDD844F" w14:textId="493F363D" w:rsidR="003125E6" w:rsidRDefault="007B2156" w:rsidP="007B2156">
      <w:r>
        <w:rPr>
          <w:noProof/>
        </w:rPr>
        <w:drawing>
          <wp:inline distT="0" distB="0" distL="0" distR="0" wp14:anchorId="67CC5A9A" wp14:editId="7B32ECDE">
            <wp:extent cx="1676400" cy="3725595"/>
            <wp:effectExtent l="0" t="0" r="0" b="8255"/>
            <wp:docPr id="9078385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97684" cy="3772897"/>
                    </a:xfrm>
                    <a:prstGeom prst="rect">
                      <a:avLst/>
                    </a:prstGeom>
                    <a:noFill/>
                    <a:ln>
                      <a:noFill/>
                    </a:ln>
                  </pic:spPr>
                </pic:pic>
              </a:graphicData>
            </a:graphic>
          </wp:inline>
        </w:drawing>
      </w:r>
      <w:r>
        <w:tab/>
      </w:r>
      <w:r>
        <w:rPr>
          <w:noProof/>
        </w:rPr>
        <w:drawing>
          <wp:inline distT="0" distB="0" distL="0" distR="0" wp14:anchorId="25BCB969" wp14:editId="4434482B">
            <wp:extent cx="1676400" cy="3725593"/>
            <wp:effectExtent l="0" t="0" r="0" b="8255"/>
            <wp:docPr id="9348295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5544" cy="3834809"/>
                    </a:xfrm>
                    <a:prstGeom prst="rect">
                      <a:avLst/>
                    </a:prstGeom>
                    <a:noFill/>
                    <a:ln>
                      <a:noFill/>
                    </a:ln>
                  </pic:spPr>
                </pic:pic>
              </a:graphicData>
            </a:graphic>
          </wp:inline>
        </w:drawing>
      </w:r>
      <w:r>
        <w:tab/>
      </w:r>
      <w:r>
        <w:rPr>
          <w:noProof/>
        </w:rPr>
        <w:drawing>
          <wp:inline distT="0" distB="0" distL="0" distR="0" wp14:anchorId="5421C776" wp14:editId="69F05686">
            <wp:extent cx="1681962" cy="3737956"/>
            <wp:effectExtent l="0" t="0" r="0" b="0"/>
            <wp:docPr id="18461183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8080" cy="3751552"/>
                    </a:xfrm>
                    <a:prstGeom prst="rect">
                      <a:avLst/>
                    </a:prstGeom>
                    <a:noFill/>
                    <a:ln>
                      <a:noFill/>
                    </a:ln>
                  </pic:spPr>
                </pic:pic>
              </a:graphicData>
            </a:graphic>
          </wp:inline>
        </w:drawing>
      </w:r>
    </w:p>
    <w:p w14:paraId="19109BA1" w14:textId="77777777" w:rsidR="003125E6" w:rsidRDefault="003125E6">
      <w:r>
        <w:br w:type="page"/>
      </w:r>
    </w:p>
    <w:p w14:paraId="36AE2EA3" w14:textId="77777777" w:rsidR="003125E6" w:rsidRPr="003125E6" w:rsidRDefault="003125E6" w:rsidP="003125E6">
      <w:pPr>
        <w:rPr>
          <w:b/>
          <w:bCs/>
        </w:rPr>
      </w:pPr>
      <w:r w:rsidRPr="003125E6">
        <w:rPr>
          <w:b/>
          <w:bCs/>
        </w:rPr>
        <w:lastRenderedPageBreak/>
        <w:t>Q1. What has been done?</w:t>
      </w:r>
    </w:p>
    <w:p w14:paraId="533FF70F" w14:textId="77777777" w:rsidR="003125E6" w:rsidRPr="003125E6" w:rsidRDefault="003125E6" w:rsidP="003125E6">
      <w:r w:rsidRPr="003125E6">
        <w:t>The current release of the chess app includes the implementation of the core and advanced features essential for a complete chess experience:</w:t>
      </w:r>
    </w:p>
    <w:p w14:paraId="57F5DE1A" w14:textId="77777777" w:rsidR="003125E6" w:rsidRPr="003125E6" w:rsidRDefault="003125E6" w:rsidP="003125E6">
      <w:pPr>
        <w:numPr>
          <w:ilvl w:val="0"/>
          <w:numId w:val="40"/>
        </w:numPr>
      </w:pPr>
      <w:r w:rsidRPr="003125E6">
        <w:rPr>
          <w:b/>
          <w:bCs/>
        </w:rPr>
        <w:t>User Authentication:</w:t>
      </w:r>
      <w:r w:rsidRPr="003125E6">
        <w:t xml:space="preserve"> Login and registration functionality is fully integrated, allowing users to securely access their accounts.</w:t>
      </w:r>
    </w:p>
    <w:p w14:paraId="0E567B9E" w14:textId="77777777" w:rsidR="003125E6" w:rsidRPr="003125E6" w:rsidRDefault="003125E6" w:rsidP="003125E6">
      <w:pPr>
        <w:numPr>
          <w:ilvl w:val="0"/>
          <w:numId w:val="40"/>
        </w:numPr>
      </w:pPr>
      <w:r w:rsidRPr="003125E6">
        <w:rPr>
          <w:b/>
          <w:bCs/>
        </w:rPr>
        <w:t>Over-the-Board Play:</w:t>
      </w:r>
      <w:r w:rsidRPr="003125E6">
        <w:t xml:space="preserve"> Players can play chess locally on the same device.</w:t>
      </w:r>
    </w:p>
    <w:p w14:paraId="26D10CA7" w14:textId="77777777" w:rsidR="003125E6" w:rsidRPr="003125E6" w:rsidRDefault="003125E6" w:rsidP="003125E6">
      <w:pPr>
        <w:numPr>
          <w:ilvl w:val="0"/>
          <w:numId w:val="40"/>
        </w:numPr>
      </w:pPr>
      <w:r w:rsidRPr="003125E6">
        <w:rPr>
          <w:b/>
          <w:bCs/>
        </w:rPr>
        <w:t>Play Against Computer:</w:t>
      </w:r>
      <w:r w:rsidRPr="003125E6">
        <w:t xml:space="preserve"> Users can challenge an AI opponent with various difficulty levels.</w:t>
      </w:r>
    </w:p>
    <w:p w14:paraId="3CDF3B9C" w14:textId="77777777" w:rsidR="003125E6" w:rsidRPr="003125E6" w:rsidRDefault="003125E6" w:rsidP="003125E6">
      <w:pPr>
        <w:numPr>
          <w:ilvl w:val="0"/>
          <w:numId w:val="40"/>
        </w:numPr>
      </w:pPr>
      <w:r w:rsidRPr="003125E6">
        <w:rPr>
          <w:b/>
          <w:bCs/>
        </w:rPr>
        <w:t>Online Multiplayer:</w:t>
      </w:r>
      <w:r w:rsidRPr="003125E6">
        <w:t xml:space="preserve"> Real-time online matches are supported via WebSocket-based communication.</w:t>
      </w:r>
    </w:p>
    <w:p w14:paraId="5AFE9A73" w14:textId="77777777" w:rsidR="003125E6" w:rsidRPr="003125E6" w:rsidRDefault="003125E6" w:rsidP="003125E6">
      <w:pPr>
        <w:numPr>
          <w:ilvl w:val="0"/>
          <w:numId w:val="40"/>
        </w:numPr>
      </w:pPr>
      <w:r w:rsidRPr="003125E6">
        <w:rPr>
          <w:b/>
          <w:bCs/>
        </w:rPr>
        <w:t>Game Review and Analysis:</w:t>
      </w:r>
      <w:r w:rsidRPr="003125E6">
        <w:t xml:space="preserve"> Users can review their completed games with move-by-move analysis using Stockfish.</w:t>
      </w:r>
    </w:p>
    <w:p w14:paraId="74781241" w14:textId="77777777" w:rsidR="003125E6" w:rsidRPr="003125E6" w:rsidRDefault="003125E6" w:rsidP="003125E6">
      <w:pPr>
        <w:numPr>
          <w:ilvl w:val="0"/>
          <w:numId w:val="40"/>
        </w:numPr>
      </w:pPr>
      <w:r w:rsidRPr="003125E6">
        <w:rPr>
          <w:b/>
          <w:bCs/>
        </w:rPr>
        <w:t>Export Game:</w:t>
      </w:r>
      <w:r w:rsidRPr="003125E6">
        <w:t xml:space="preserve"> Players can export their games in a standard format for external use or sharing.</w:t>
      </w:r>
    </w:p>
    <w:p w14:paraId="3D6137B5" w14:textId="77777777" w:rsidR="003125E6" w:rsidRPr="003125E6" w:rsidRDefault="00000000" w:rsidP="003125E6">
      <w:r>
        <w:pict w14:anchorId="6FEA70C8">
          <v:rect id="_x0000_i1045" style="width:0;height:1.5pt" o:hralign="center" o:hrstd="t" o:hr="t" fillcolor="#a0a0a0" stroked="f"/>
        </w:pict>
      </w:r>
    </w:p>
    <w:p w14:paraId="55A2EA67" w14:textId="77777777" w:rsidR="003125E6" w:rsidRPr="003125E6" w:rsidRDefault="003125E6" w:rsidP="003125E6">
      <w:pPr>
        <w:rPr>
          <w:b/>
          <w:bCs/>
        </w:rPr>
      </w:pPr>
      <w:r w:rsidRPr="003125E6">
        <w:rPr>
          <w:b/>
          <w:bCs/>
        </w:rPr>
        <w:t>Q2. Target for the Next Incremental Delivery</w:t>
      </w:r>
    </w:p>
    <w:p w14:paraId="66074E7A" w14:textId="77777777" w:rsidR="003125E6" w:rsidRPr="003125E6" w:rsidRDefault="003125E6" w:rsidP="003125E6">
      <w:r w:rsidRPr="003125E6">
        <w:t>The focus for the upcoming release is to enhance usability, increase community engagement, and improve performance. Key targets include:</w:t>
      </w:r>
    </w:p>
    <w:p w14:paraId="415A8F16" w14:textId="77777777" w:rsidR="003125E6" w:rsidRPr="003125E6" w:rsidRDefault="003125E6" w:rsidP="003125E6">
      <w:pPr>
        <w:numPr>
          <w:ilvl w:val="0"/>
          <w:numId w:val="41"/>
        </w:numPr>
      </w:pPr>
      <w:r w:rsidRPr="003125E6">
        <w:rPr>
          <w:b/>
          <w:bCs/>
        </w:rPr>
        <w:t>Feature Optimization:</w:t>
      </w:r>
      <w:r w:rsidRPr="003125E6">
        <w:t xml:space="preserve"> Streamline and polish existing features based on user feedback and internal testing.</w:t>
      </w:r>
    </w:p>
    <w:p w14:paraId="4A3026FE" w14:textId="77777777" w:rsidR="003125E6" w:rsidRPr="003125E6" w:rsidRDefault="003125E6" w:rsidP="003125E6">
      <w:pPr>
        <w:numPr>
          <w:ilvl w:val="0"/>
          <w:numId w:val="41"/>
        </w:numPr>
      </w:pPr>
      <w:r w:rsidRPr="003125E6">
        <w:rPr>
          <w:b/>
          <w:bCs/>
        </w:rPr>
        <w:t>Bug Fixes:</w:t>
      </w:r>
      <w:r w:rsidRPr="003125E6">
        <w:t xml:space="preserve"> Address known issues and edge cases affecting gameplay and connectivity.</w:t>
      </w:r>
    </w:p>
    <w:p w14:paraId="3454BC9C" w14:textId="41D32859" w:rsidR="003125E6" w:rsidRPr="003125E6" w:rsidRDefault="003125E6" w:rsidP="003125E6">
      <w:pPr>
        <w:numPr>
          <w:ilvl w:val="0"/>
          <w:numId w:val="41"/>
        </w:numPr>
      </w:pPr>
      <w:r w:rsidRPr="003125E6">
        <w:rPr>
          <w:b/>
          <w:bCs/>
        </w:rPr>
        <w:t>Community Feature:</w:t>
      </w:r>
      <w:r w:rsidRPr="003125E6">
        <w:t xml:space="preserve"> Introduce a community component to foster interaction among users.</w:t>
      </w:r>
    </w:p>
    <w:p w14:paraId="31D47A73" w14:textId="77777777" w:rsidR="003125E6" w:rsidRPr="003125E6" w:rsidRDefault="003125E6" w:rsidP="003125E6">
      <w:pPr>
        <w:numPr>
          <w:ilvl w:val="0"/>
          <w:numId w:val="41"/>
        </w:numPr>
      </w:pPr>
      <w:r w:rsidRPr="003125E6">
        <w:rPr>
          <w:b/>
          <w:bCs/>
        </w:rPr>
        <w:t>Performance Improvements:</w:t>
      </w:r>
      <w:r w:rsidRPr="003125E6">
        <w:t xml:space="preserve"> Optimize app speed, reduce latency in multiplayer, and ensure efficient background processing.</w:t>
      </w:r>
    </w:p>
    <w:p w14:paraId="3F6A5615" w14:textId="77777777" w:rsidR="003125E6" w:rsidRPr="003125E6" w:rsidRDefault="00000000" w:rsidP="003125E6">
      <w:r>
        <w:pict w14:anchorId="0FF5AACF">
          <v:rect id="_x0000_i1046" style="width:0;height:1.5pt" o:hralign="center" o:hrstd="t" o:hr="t" fillcolor="#a0a0a0" stroked="f"/>
        </w:pict>
      </w:r>
    </w:p>
    <w:p w14:paraId="6D754855" w14:textId="77777777" w:rsidR="003125E6" w:rsidRPr="003125E6" w:rsidRDefault="003125E6" w:rsidP="003125E6">
      <w:pPr>
        <w:rPr>
          <w:b/>
          <w:bCs/>
        </w:rPr>
      </w:pPr>
      <w:r w:rsidRPr="003125E6">
        <w:rPr>
          <w:b/>
          <w:bCs/>
        </w:rPr>
        <w:t>Q3. Difficulties Faced</w:t>
      </w:r>
    </w:p>
    <w:p w14:paraId="4764C383" w14:textId="77777777" w:rsidR="003125E6" w:rsidRPr="003125E6" w:rsidRDefault="003125E6" w:rsidP="003125E6">
      <w:r w:rsidRPr="003125E6">
        <w:t>During development, several technical challenges were encountered:</w:t>
      </w:r>
    </w:p>
    <w:p w14:paraId="7FAD624F" w14:textId="77777777" w:rsidR="003125E6" w:rsidRPr="003125E6" w:rsidRDefault="003125E6" w:rsidP="003125E6">
      <w:pPr>
        <w:numPr>
          <w:ilvl w:val="0"/>
          <w:numId w:val="42"/>
        </w:numPr>
      </w:pPr>
      <w:r w:rsidRPr="003125E6">
        <w:rPr>
          <w:b/>
          <w:bCs/>
        </w:rPr>
        <w:lastRenderedPageBreak/>
        <w:t>WebSocket Integration in Multiplayer:</w:t>
      </w:r>
      <w:r w:rsidRPr="003125E6">
        <w:t xml:space="preserve"> Ensuring reliable and synchronized real-time communication between players proved complex due to connection handling, latency issues, and state consistency.</w:t>
      </w:r>
    </w:p>
    <w:p w14:paraId="39A17C37" w14:textId="77777777" w:rsidR="003125E6" w:rsidRPr="003125E6" w:rsidRDefault="003125E6" w:rsidP="003125E6">
      <w:pPr>
        <w:numPr>
          <w:ilvl w:val="0"/>
          <w:numId w:val="42"/>
        </w:numPr>
      </w:pPr>
      <w:r w:rsidRPr="003125E6">
        <w:rPr>
          <w:b/>
          <w:bCs/>
        </w:rPr>
        <w:t>Stockfish Integration for Game Review:</w:t>
      </w:r>
      <w:r w:rsidRPr="003125E6">
        <w:t xml:space="preserve"> Embedding and interacting with the Stockfish engine required significant effort, especially around parsing and evaluating moves efficiently.</w:t>
      </w:r>
    </w:p>
    <w:p w14:paraId="03272C37" w14:textId="77777777" w:rsidR="003125E6" w:rsidRPr="003125E6" w:rsidRDefault="003125E6" w:rsidP="003125E6">
      <w:pPr>
        <w:numPr>
          <w:ilvl w:val="0"/>
          <w:numId w:val="42"/>
        </w:numPr>
      </w:pPr>
      <w:r w:rsidRPr="003125E6">
        <w:rPr>
          <w:b/>
          <w:bCs/>
        </w:rPr>
        <w:t>Conversion Between PGN, UCI, and FEN:</w:t>
      </w:r>
      <w:r w:rsidRPr="003125E6">
        <w:t xml:space="preserve"> Translating move data between these notation formats involved dealing with nuanced rules, inconsistencies, and lossless data conversion to maintain accuracy during analysis.</w:t>
      </w:r>
    </w:p>
    <w:p w14:paraId="10D7F27B" w14:textId="77777777" w:rsidR="003125E6" w:rsidRPr="003125E6" w:rsidRDefault="00000000" w:rsidP="003125E6">
      <w:r>
        <w:pict w14:anchorId="5EA68E4E">
          <v:rect id="_x0000_i1047" style="width:0;height:1.5pt" o:hralign="center" o:hrstd="t" o:hr="t" fillcolor="#a0a0a0" stroked="f"/>
        </w:pict>
      </w:r>
    </w:p>
    <w:p w14:paraId="40A65CB4" w14:textId="77777777" w:rsidR="007B2156" w:rsidRDefault="007B2156" w:rsidP="007B2156"/>
    <w:p w14:paraId="50D009AD" w14:textId="6C7EF48A" w:rsidR="004A6CD9" w:rsidRDefault="004A6CD9" w:rsidP="007B2156">
      <w:r>
        <w:t xml:space="preserve">GitHub Repo Link – </w:t>
      </w:r>
      <w:r w:rsidR="00490413" w:rsidRPr="00490413">
        <w:t>https://github.com/AjayGovindSoni/ChessApp.git</w:t>
      </w:r>
    </w:p>
    <w:p w14:paraId="649FBA60" w14:textId="77777777" w:rsidR="004A6CD9" w:rsidRDefault="004A6CD9">
      <w:r>
        <w:br w:type="page"/>
      </w:r>
    </w:p>
    <w:p w14:paraId="41C1138F" w14:textId="5778F2B3" w:rsidR="004A6CD9" w:rsidRDefault="004A6CD9" w:rsidP="004A6CD9">
      <w:pPr>
        <w:pStyle w:val="Heading1"/>
      </w:pPr>
      <w:bookmarkStart w:id="34" w:name="_Toc198067031"/>
      <w:bookmarkStart w:id="35" w:name="_Toc198077674"/>
      <w:r>
        <w:lastRenderedPageBreak/>
        <w:t>Test Cases</w:t>
      </w:r>
      <w:bookmarkEnd w:id="34"/>
      <w:bookmarkEnd w:id="35"/>
    </w:p>
    <w:p w14:paraId="57CACA44" w14:textId="60CE1CFC" w:rsidR="005C6896" w:rsidRPr="00E979C0" w:rsidRDefault="005C6896" w:rsidP="005C6896">
      <w:pPr>
        <w:spacing w:before="0" w:after="0"/>
        <w:rPr>
          <w:b/>
          <w:bCs/>
          <w:sz w:val="20"/>
          <w:szCs w:val="20"/>
        </w:rPr>
      </w:pPr>
      <w:r w:rsidRPr="00E979C0">
        <w:rPr>
          <w:b/>
          <w:bCs/>
          <w:sz w:val="20"/>
          <w:szCs w:val="20"/>
        </w:rPr>
        <w:t>Test Case Id:</w:t>
      </w:r>
    </w:p>
    <w:p w14:paraId="38908B18" w14:textId="5478E081" w:rsidR="005C6896" w:rsidRPr="00E979C0" w:rsidRDefault="005C6896" w:rsidP="005C6896">
      <w:pPr>
        <w:spacing w:before="0" w:after="0"/>
        <w:rPr>
          <w:sz w:val="20"/>
          <w:szCs w:val="20"/>
        </w:rPr>
      </w:pPr>
      <w:r w:rsidRPr="00E979C0">
        <w:rPr>
          <w:sz w:val="20"/>
          <w:szCs w:val="20"/>
        </w:rPr>
        <w:t>T</w:t>
      </w:r>
      <w:r w:rsidR="00E71B1D" w:rsidRPr="00E979C0">
        <w:rPr>
          <w:sz w:val="20"/>
          <w:szCs w:val="20"/>
        </w:rPr>
        <w:t>est_Signup_1</w:t>
      </w:r>
    </w:p>
    <w:p w14:paraId="32B15453" w14:textId="53736BD8" w:rsidR="005C6896" w:rsidRPr="00E979C0" w:rsidRDefault="005C6896" w:rsidP="005C6896">
      <w:pPr>
        <w:spacing w:before="0" w:after="0"/>
        <w:rPr>
          <w:b/>
          <w:bCs/>
          <w:sz w:val="20"/>
          <w:szCs w:val="20"/>
        </w:rPr>
      </w:pPr>
      <w:r w:rsidRPr="00E979C0">
        <w:rPr>
          <w:b/>
          <w:bCs/>
          <w:sz w:val="20"/>
          <w:szCs w:val="20"/>
        </w:rPr>
        <w:t>Test Scenario:</w:t>
      </w:r>
    </w:p>
    <w:p w14:paraId="18467D26" w14:textId="65545171" w:rsidR="005C6896" w:rsidRPr="00E979C0" w:rsidRDefault="00E71B1D" w:rsidP="005C6896">
      <w:pPr>
        <w:spacing w:before="0" w:after="0"/>
        <w:rPr>
          <w:sz w:val="20"/>
          <w:szCs w:val="20"/>
        </w:rPr>
      </w:pPr>
      <w:r w:rsidRPr="00E979C0">
        <w:rPr>
          <w:sz w:val="20"/>
          <w:szCs w:val="20"/>
        </w:rPr>
        <w:t>Verify signing up</w:t>
      </w:r>
    </w:p>
    <w:p w14:paraId="07545E1E" w14:textId="6A44A4BA" w:rsidR="005C6896" w:rsidRPr="00E979C0" w:rsidRDefault="005C6896" w:rsidP="005C6896">
      <w:pPr>
        <w:spacing w:before="0" w:after="0"/>
        <w:rPr>
          <w:b/>
          <w:bCs/>
          <w:sz w:val="20"/>
          <w:szCs w:val="20"/>
        </w:rPr>
      </w:pPr>
      <w:r w:rsidRPr="00E979C0">
        <w:rPr>
          <w:b/>
          <w:bCs/>
          <w:sz w:val="20"/>
          <w:szCs w:val="20"/>
        </w:rPr>
        <w:t>Test Case:</w:t>
      </w:r>
    </w:p>
    <w:p w14:paraId="74A03CDE" w14:textId="6611F9EF" w:rsidR="005C6896" w:rsidRPr="00E979C0" w:rsidRDefault="00E71B1D" w:rsidP="005C6896">
      <w:pPr>
        <w:spacing w:before="0" w:after="0"/>
        <w:rPr>
          <w:sz w:val="20"/>
          <w:szCs w:val="20"/>
        </w:rPr>
      </w:pPr>
      <w:r w:rsidRPr="00E979C0">
        <w:rPr>
          <w:sz w:val="20"/>
          <w:szCs w:val="20"/>
        </w:rPr>
        <w:t>Enter invalid email address</w:t>
      </w:r>
    </w:p>
    <w:p w14:paraId="341F9A28" w14:textId="7602DFFF" w:rsidR="004A6CD9" w:rsidRPr="00E979C0" w:rsidRDefault="005C6896" w:rsidP="005C6896">
      <w:pPr>
        <w:spacing w:before="0" w:after="0"/>
        <w:rPr>
          <w:b/>
          <w:bCs/>
          <w:sz w:val="20"/>
          <w:szCs w:val="20"/>
        </w:rPr>
      </w:pPr>
      <w:r w:rsidRPr="00E979C0">
        <w:rPr>
          <w:b/>
          <w:bCs/>
          <w:sz w:val="20"/>
          <w:szCs w:val="20"/>
        </w:rPr>
        <w:t>Pre-Condition:</w:t>
      </w:r>
    </w:p>
    <w:p w14:paraId="4B040410" w14:textId="19E2DFC3" w:rsidR="005C6896" w:rsidRPr="00E979C0" w:rsidRDefault="005C6896" w:rsidP="005C6896">
      <w:pPr>
        <w:spacing w:before="0" w:after="0"/>
        <w:rPr>
          <w:sz w:val="20"/>
          <w:szCs w:val="20"/>
        </w:rPr>
      </w:pPr>
      <w:r w:rsidRPr="00E979C0">
        <w:rPr>
          <w:sz w:val="20"/>
          <w:szCs w:val="20"/>
        </w:rPr>
        <w:t>Nan</w:t>
      </w:r>
    </w:p>
    <w:p w14:paraId="29930A8B" w14:textId="66CE58B5" w:rsidR="005C6896" w:rsidRPr="00E979C0" w:rsidRDefault="005C6896" w:rsidP="005C6896">
      <w:pPr>
        <w:spacing w:before="0" w:after="0"/>
        <w:rPr>
          <w:b/>
          <w:bCs/>
          <w:sz w:val="20"/>
          <w:szCs w:val="20"/>
        </w:rPr>
      </w:pPr>
      <w:r w:rsidRPr="00E979C0">
        <w:rPr>
          <w:b/>
          <w:bCs/>
          <w:sz w:val="20"/>
          <w:szCs w:val="20"/>
        </w:rPr>
        <w:t>Test Steps:</w:t>
      </w:r>
    </w:p>
    <w:p w14:paraId="23078A39" w14:textId="77777777" w:rsidR="00E71B1D" w:rsidRPr="00E979C0" w:rsidRDefault="00E71B1D" w:rsidP="005C6896">
      <w:pPr>
        <w:spacing w:before="0" w:after="0"/>
        <w:rPr>
          <w:sz w:val="20"/>
          <w:szCs w:val="20"/>
        </w:rPr>
      </w:pPr>
      <w:r w:rsidRPr="00E979C0">
        <w:rPr>
          <w:sz w:val="20"/>
          <w:szCs w:val="20"/>
        </w:rPr>
        <w:t xml:space="preserve">1.Enter a string that does not resemble an email address </w:t>
      </w:r>
    </w:p>
    <w:p w14:paraId="251C8B16" w14:textId="3FBCA911" w:rsidR="00E71B1D" w:rsidRPr="00E979C0" w:rsidRDefault="00E71B1D" w:rsidP="005C6896">
      <w:pPr>
        <w:spacing w:before="0" w:after="0"/>
        <w:rPr>
          <w:sz w:val="20"/>
          <w:szCs w:val="20"/>
        </w:rPr>
      </w:pPr>
      <w:r w:rsidRPr="00E979C0">
        <w:rPr>
          <w:sz w:val="20"/>
          <w:szCs w:val="20"/>
        </w:rPr>
        <w:t xml:space="preserve">2. Click "Register" </w:t>
      </w:r>
    </w:p>
    <w:p w14:paraId="5EC3C2FE" w14:textId="734E7CF4" w:rsidR="005C6896" w:rsidRPr="00E979C0" w:rsidRDefault="005C6896" w:rsidP="005C6896">
      <w:pPr>
        <w:spacing w:before="0" w:after="0"/>
        <w:rPr>
          <w:b/>
          <w:bCs/>
          <w:sz w:val="20"/>
          <w:szCs w:val="20"/>
        </w:rPr>
      </w:pPr>
      <w:r w:rsidRPr="00E979C0">
        <w:rPr>
          <w:b/>
          <w:bCs/>
          <w:sz w:val="20"/>
          <w:szCs w:val="20"/>
        </w:rPr>
        <w:t>Test Data:</w:t>
      </w:r>
    </w:p>
    <w:p w14:paraId="6BA6B226" w14:textId="77777777" w:rsidR="00E71B1D" w:rsidRPr="00E979C0" w:rsidRDefault="00E71B1D" w:rsidP="005C6896">
      <w:pPr>
        <w:spacing w:before="0" w:after="0"/>
        <w:rPr>
          <w:sz w:val="20"/>
          <w:szCs w:val="20"/>
        </w:rPr>
      </w:pPr>
      <w:r w:rsidRPr="00E979C0">
        <w:rPr>
          <w:sz w:val="20"/>
          <w:szCs w:val="20"/>
        </w:rPr>
        <w:t xml:space="preserve">A string that does not represent an email address </w:t>
      </w:r>
    </w:p>
    <w:p w14:paraId="68E3F4C5" w14:textId="5E6534C7" w:rsidR="005C6896" w:rsidRPr="00E979C0" w:rsidRDefault="005C6896" w:rsidP="00E979C0">
      <w:pPr>
        <w:spacing w:before="0" w:after="0"/>
        <w:rPr>
          <w:b/>
          <w:bCs/>
          <w:sz w:val="20"/>
          <w:szCs w:val="20"/>
        </w:rPr>
      </w:pPr>
      <w:r w:rsidRPr="00E979C0">
        <w:rPr>
          <w:b/>
          <w:bCs/>
          <w:sz w:val="20"/>
          <w:szCs w:val="20"/>
        </w:rPr>
        <w:t>Expected Result:</w:t>
      </w:r>
    </w:p>
    <w:p w14:paraId="4ABAB5DD" w14:textId="77777777" w:rsidR="00E979C0" w:rsidRPr="00E979C0" w:rsidRDefault="00E71B1D" w:rsidP="00E979C0">
      <w:pPr>
        <w:spacing w:before="0" w:after="0"/>
        <w:rPr>
          <w:sz w:val="20"/>
          <w:szCs w:val="20"/>
        </w:rPr>
      </w:pPr>
      <w:r w:rsidRPr="00E979C0">
        <w:rPr>
          <w:sz w:val="20"/>
          <w:szCs w:val="20"/>
        </w:rPr>
        <w:t xml:space="preserve">A message that </w:t>
      </w:r>
      <w:r w:rsidR="00E6730E" w:rsidRPr="00E979C0">
        <w:rPr>
          <w:sz w:val="20"/>
          <w:szCs w:val="20"/>
        </w:rPr>
        <w:t>"given email address is not an email"</w:t>
      </w:r>
      <w:r w:rsidRPr="00E979C0">
        <w:rPr>
          <w:sz w:val="20"/>
          <w:szCs w:val="20"/>
        </w:rPr>
        <w:t xml:space="preserve"> and prevent the user from signing up</w:t>
      </w:r>
    </w:p>
    <w:p w14:paraId="6BDBCF19" w14:textId="385908FD" w:rsidR="005C6896" w:rsidRPr="00E979C0" w:rsidRDefault="005C6896" w:rsidP="00E979C0">
      <w:pPr>
        <w:spacing w:before="0" w:after="0"/>
        <w:rPr>
          <w:sz w:val="20"/>
          <w:szCs w:val="20"/>
        </w:rPr>
      </w:pPr>
      <w:r w:rsidRPr="00E979C0">
        <w:rPr>
          <w:b/>
          <w:bCs/>
          <w:sz w:val="20"/>
          <w:szCs w:val="20"/>
        </w:rPr>
        <w:t>Post Condition:</w:t>
      </w:r>
    </w:p>
    <w:p w14:paraId="5B665271" w14:textId="6C7D3671" w:rsidR="005C6896" w:rsidRPr="00E979C0" w:rsidRDefault="005C6896" w:rsidP="00E979C0">
      <w:pPr>
        <w:spacing w:before="0" w:after="0"/>
        <w:rPr>
          <w:sz w:val="20"/>
          <w:szCs w:val="20"/>
        </w:rPr>
      </w:pPr>
      <w:r w:rsidRPr="00E979C0">
        <w:rPr>
          <w:sz w:val="20"/>
          <w:szCs w:val="20"/>
        </w:rPr>
        <w:t>Nan</w:t>
      </w:r>
    </w:p>
    <w:p w14:paraId="3BD169FD" w14:textId="233ACEE2" w:rsidR="005C6896" w:rsidRPr="00E979C0" w:rsidRDefault="005C6896" w:rsidP="00E979C0">
      <w:pPr>
        <w:spacing w:before="0" w:after="0"/>
        <w:rPr>
          <w:b/>
          <w:bCs/>
          <w:sz w:val="20"/>
          <w:szCs w:val="20"/>
        </w:rPr>
      </w:pPr>
      <w:r w:rsidRPr="00E979C0">
        <w:rPr>
          <w:b/>
          <w:bCs/>
          <w:sz w:val="20"/>
          <w:szCs w:val="20"/>
        </w:rPr>
        <w:t>Actual Result:</w:t>
      </w:r>
    </w:p>
    <w:p w14:paraId="2A6AE3B7" w14:textId="221340FF" w:rsidR="005C6896" w:rsidRPr="00E979C0" w:rsidRDefault="00E6730E" w:rsidP="00E979C0">
      <w:pPr>
        <w:spacing w:before="0" w:after="0"/>
        <w:rPr>
          <w:sz w:val="20"/>
          <w:szCs w:val="20"/>
        </w:rPr>
      </w:pPr>
      <w:r w:rsidRPr="00E979C0">
        <w:rPr>
          <w:sz w:val="20"/>
          <w:szCs w:val="20"/>
        </w:rPr>
        <w:t>An alert comes up with the message "Registration failed" and user is not able to sign up</w:t>
      </w:r>
    </w:p>
    <w:p w14:paraId="45276DBB" w14:textId="184BD760" w:rsidR="005C6896" w:rsidRPr="00E979C0" w:rsidRDefault="005C6896" w:rsidP="00E979C0">
      <w:pPr>
        <w:spacing w:before="0" w:after="0"/>
        <w:rPr>
          <w:b/>
          <w:bCs/>
          <w:sz w:val="20"/>
          <w:szCs w:val="20"/>
        </w:rPr>
      </w:pPr>
      <w:r w:rsidRPr="00E979C0">
        <w:rPr>
          <w:b/>
          <w:bCs/>
          <w:sz w:val="20"/>
          <w:szCs w:val="20"/>
        </w:rPr>
        <w:t>Status:</w:t>
      </w:r>
    </w:p>
    <w:p w14:paraId="67478061" w14:textId="736BB2A9" w:rsidR="005C6896" w:rsidRDefault="005C6896" w:rsidP="00E979C0">
      <w:pPr>
        <w:pBdr>
          <w:bottom w:val="single" w:sz="6" w:space="1" w:color="auto"/>
        </w:pBdr>
        <w:spacing w:before="0" w:after="0"/>
        <w:rPr>
          <w:sz w:val="20"/>
          <w:szCs w:val="20"/>
        </w:rPr>
      </w:pPr>
      <w:r w:rsidRPr="00E979C0">
        <w:rPr>
          <w:sz w:val="20"/>
          <w:szCs w:val="20"/>
        </w:rPr>
        <w:t>Pass</w:t>
      </w:r>
    </w:p>
    <w:p w14:paraId="40901815" w14:textId="77777777" w:rsidR="00E979C0" w:rsidRDefault="00E979C0" w:rsidP="00E71B1D">
      <w:pPr>
        <w:spacing w:before="0" w:after="0"/>
        <w:rPr>
          <w:sz w:val="20"/>
          <w:szCs w:val="20"/>
        </w:rPr>
      </w:pPr>
    </w:p>
    <w:p w14:paraId="379C8351" w14:textId="1CDC0A9E" w:rsidR="00E71B1D" w:rsidRPr="00E979C0" w:rsidRDefault="00E71B1D" w:rsidP="00E71B1D">
      <w:pPr>
        <w:spacing w:before="0" w:after="0"/>
        <w:rPr>
          <w:b/>
          <w:bCs/>
          <w:sz w:val="20"/>
          <w:szCs w:val="20"/>
        </w:rPr>
      </w:pPr>
      <w:r w:rsidRPr="00E979C0">
        <w:rPr>
          <w:b/>
          <w:bCs/>
          <w:sz w:val="20"/>
          <w:szCs w:val="20"/>
        </w:rPr>
        <w:t>Test Case Id:</w:t>
      </w:r>
    </w:p>
    <w:p w14:paraId="0A6699D1" w14:textId="4FC3E770" w:rsidR="00E71B1D" w:rsidRPr="00E979C0" w:rsidRDefault="00E6730E" w:rsidP="00E71B1D">
      <w:pPr>
        <w:spacing w:before="0" w:after="0"/>
        <w:rPr>
          <w:sz w:val="20"/>
          <w:szCs w:val="20"/>
        </w:rPr>
      </w:pPr>
      <w:r w:rsidRPr="00E979C0">
        <w:rPr>
          <w:sz w:val="20"/>
          <w:szCs w:val="20"/>
        </w:rPr>
        <w:t>Test_Signup_2</w:t>
      </w:r>
    </w:p>
    <w:p w14:paraId="1D278A98" w14:textId="77777777" w:rsidR="00E71B1D" w:rsidRPr="00E979C0" w:rsidRDefault="00E71B1D" w:rsidP="00E71B1D">
      <w:pPr>
        <w:spacing w:before="0" w:after="0"/>
        <w:rPr>
          <w:b/>
          <w:bCs/>
          <w:sz w:val="20"/>
          <w:szCs w:val="20"/>
        </w:rPr>
      </w:pPr>
      <w:r w:rsidRPr="00E979C0">
        <w:rPr>
          <w:b/>
          <w:bCs/>
          <w:sz w:val="20"/>
          <w:szCs w:val="20"/>
        </w:rPr>
        <w:t>Test Scenario:</w:t>
      </w:r>
    </w:p>
    <w:p w14:paraId="10FCAE61" w14:textId="59A6FFD6" w:rsidR="00E71B1D" w:rsidRPr="00E979C0" w:rsidRDefault="00E6730E" w:rsidP="00E71B1D">
      <w:pPr>
        <w:spacing w:before="0" w:after="0"/>
        <w:rPr>
          <w:sz w:val="20"/>
          <w:szCs w:val="20"/>
        </w:rPr>
      </w:pPr>
      <w:r w:rsidRPr="00E979C0">
        <w:rPr>
          <w:sz w:val="20"/>
          <w:szCs w:val="20"/>
        </w:rPr>
        <w:t xml:space="preserve">Verify signing up </w:t>
      </w:r>
      <w:r w:rsidR="00E71B1D" w:rsidRPr="00E979C0">
        <w:rPr>
          <w:sz w:val="20"/>
          <w:szCs w:val="20"/>
        </w:rPr>
        <w:t xml:space="preserve"> </w:t>
      </w:r>
    </w:p>
    <w:p w14:paraId="48BA8BD1" w14:textId="77777777" w:rsidR="00E71B1D" w:rsidRPr="00E979C0" w:rsidRDefault="00E71B1D" w:rsidP="00E71B1D">
      <w:pPr>
        <w:spacing w:before="0" w:after="0"/>
        <w:rPr>
          <w:b/>
          <w:bCs/>
          <w:sz w:val="20"/>
          <w:szCs w:val="20"/>
        </w:rPr>
      </w:pPr>
      <w:r w:rsidRPr="00E979C0">
        <w:rPr>
          <w:b/>
          <w:bCs/>
          <w:sz w:val="20"/>
          <w:szCs w:val="20"/>
        </w:rPr>
        <w:t>Test Case:</w:t>
      </w:r>
    </w:p>
    <w:p w14:paraId="041E9FAD" w14:textId="010A6A9F" w:rsidR="00E979C0" w:rsidRPr="00E979C0" w:rsidRDefault="00E979C0" w:rsidP="00E71B1D">
      <w:pPr>
        <w:spacing w:before="0" w:after="0"/>
        <w:rPr>
          <w:sz w:val="20"/>
          <w:szCs w:val="20"/>
        </w:rPr>
      </w:pPr>
      <w:r w:rsidRPr="00E979C0">
        <w:rPr>
          <w:sz w:val="20"/>
          <w:szCs w:val="20"/>
        </w:rPr>
        <w:t>Enter an email that already has an account</w:t>
      </w:r>
    </w:p>
    <w:p w14:paraId="0E974AEF" w14:textId="77777777" w:rsidR="00E71B1D" w:rsidRPr="00E979C0" w:rsidRDefault="00E71B1D" w:rsidP="00E71B1D">
      <w:pPr>
        <w:spacing w:before="0" w:after="0"/>
        <w:rPr>
          <w:b/>
          <w:bCs/>
          <w:sz w:val="20"/>
          <w:szCs w:val="20"/>
        </w:rPr>
      </w:pPr>
      <w:r w:rsidRPr="00E979C0">
        <w:rPr>
          <w:b/>
          <w:bCs/>
          <w:sz w:val="20"/>
          <w:szCs w:val="20"/>
        </w:rPr>
        <w:t>Pre-Condition:</w:t>
      </w:r>
    </w:p>
    <w:p w14:paraId="6284A4BB" w14:textId="77777777" w:rsidR="00E979C0" w:rsidRPr="00E979C0" w:rsidRDefault="00E979C0" w:rsidP="00E71B1D">
      <w:pPr>
        <w:spacing w:before="0" w:after="0"/>
        <w:rPr>
          <w:sz w:val="20"/>
          <w:szCs w:val="20"/>
        </w:rPr>
      </w:pPr>
      <w:r w:rsidRPr="00E979C0">
        <w:rPr>
          <w:sz w:val="20"/>
          <w:szCs w:val="20"/>
        </w:rPr>
        <w:t>An email address that already exists</w:t>
      </w:r>
    </w:p>
    <w:p w14:paraId="0B8D6BB8" w14:textId="5C77299F" w:rsidR="00E71B1D" w:rsidRPr="00E979C0" w:rsidRDefault="00E71B1D" w:rsidP="00E71B1D">
      <w:pPr>
        <w:spacing w:before="0" w:after="0"/>
        <w:rPr>
          <w:b/>
          <w:bCs/>
          <w:sz w:val="20"/>
          <w:szCs w:val="20"/>
        </w:rPr>
      </w:pPr>
      <w:r w:rsidRPr="00E979C0">
        <w:rPr>
          <w:b/>
          <w:bCs/>
          <w:sz w:val="20"/>
          <w:szCs w:val="20"/>
        </w:rPr>
        <w:t>Test Steps:</w:t>
      </w:r>
    </w:p>
    <w:p w14:paraId="6DD932E4" w14:textId="77777777" w:rsidR="00E979C0" w:rsidRPr="00E979C0" w:rsidRDefault="00E979C0" w:rsidP="00E71B1D">
      <w:pPr>
        <w:spacing w:before="0" w:after="0"/>
        <w:rPr>
          <w:sz w:val="20"/>
          <w:szCs w:val="20"/>
        </w:rPr>
      </w:pPr>
      <w:r w:rsidRPr="00E979C0">
        <w:rPr>
          <w:sz w:val="20"/>
          <w:szCs w:val="20"/>
        </w:rPr>
        <w:t>1. Enter an email address already registered</w:t>
      </w:r>
    </w:p>
    <w:p w14:paraId="40775FDC" w14:textId="202606A2" w:rsidR="00E71B1D" w:rsidRPr="00E979C0" w:rsidRDefault="00E71B1D" w:rsidP="00E71B1D">
      <w:pPr>
        <w:spacing w:before="0" w:after="0"/>
        <w:rPr>
          <w:b/>
          <w:bCs/>
          <w:sz w:val="20"/>
          <w:szCs w:val="20"/>
        </w:rPr>
      </w:pPr>
      <w:r w:rsidRPr="00E979C0">
        <w:rPr>
          <w:b/>
          <w:bCs/>
          <w:sz w:val="20"/>
          <w:szCs w:val="20"/>
        </w:rPr>
        <w:t>Test Data:</w:t>
      </w:r>
    </w:p>
    <w:p w14:paraId="3B60717C" w14:textId="77777777" w:rsidR="00E979C0" w:rsidRPr="00E979C0" w:rsidRDefault="00E979C0" w:rsidP="00E71B1D">
      <w:pPr>
        <w:spacing w:before="0" w:after="0"/>
        <w:rPr>
          <w:sz w:val="20"/>
          <w:szCs w:val="20"/>
        </w:rPr>
      </w:pPr>
      <w:r w:rsidRPr="00E979C0">
        <w:rPr>
          <w:sz w:val="20"/>
          <w:szCs w:val="20"/>
        </w:rPr>
        <w:t>An email address which is already registered</w:t>
      </w:r>
    </w:p>
    <w:p w14:paraId="684707C9" w14:textId="02D4DE4A" w:rsidR="00E71B1D" w:rsidRPr="00E979C0" w:rsidRDefault="00E71B1D" w:rsidP="00E71B1D">
      <w:pPr>
        <w:spacing w:before="0" w:after="0"/>
        <w:rPr>
          <w:b/>
          <w:bCs/>
          <w:sz w:val="20"/>
          <w:szCs w:val="20"/>
        </w:rPr>
      </w:pPr>
      <w:r w:rsidRPr="00E979C0">
        <w:rPr>
          <w:b/>
          <w:bCs/>
          <w:sz w:val="20"/>
          <w:szCs w:val="20"/>
        </w:rPr>
        <w:t>Expected Result:</w:t>
      </w:r>
    </w:p>
    <w:p w14:paraId="0802934C" w14:textId="36AF529B" w:rsidR="00E71B1D" w:rsidRPr="00E979C0" w:rsidRDefault="00E979C0" w:rsidP="00E71B1D">
      <w:pPr>
        <w:spacing w:before="0" w:after="0"/>
        <w:rPr>
          <w:sz w:val="20"/>
          <w:szCs w:val="20"/>
        </w:rPr>
      </w:pPr>
      <w:r w:rsidRPr="00E979C0">
        <w:rPr>
          <w:sz w:val="20"/>
          <w:szCs w:val="20"/>
        </w:rPr>
        <w:t>Prevent the user from signing up and alert that email already in use</w:t>
      </w:r>
    </w:p>
    <w:p w14:paraId="65D985F3" w14:textId="77777777" w:rsidR="00E71B1D" w:rsidRPr="00E979C0" w:rsidRDefault="00E71B1D" w:rsidP="00E71B1D">
      <w:pPr>
        <w:spacing w:before="0" w:after="0"/>
        <w:rPr>
          <w:b/>
          <w:bCs/>
          <w:sz w:val="20"/>
          <w:szCs w:val="20"/>
        </w:rPr>
      </w:pPr>
      <w:r w:rsidRPr="00E979C0">
        <w:rPr>
          <w:b/>
          <w:bCs/>
          <w:sz w:val="20"/>
          <w:szCs w:val="20"/>
        </w:rPr>
        <w:t>Post Condition:</w:t>
      </w:r>
    </w:p>
    <w:p w14:paraId="64F4B615" w14:textId="77777777" w:rsidR="00E71B1D" w:rsidRPr="00E979C0" w:rsidRDefault="00E71B1D" w:rsidP="00E71B1D">
      <w:pPr>
        <w:spacing w:before="0" w:after="0"/>
        <w:rPr>
          <w:sz w:val="20"/>
          <w:szCs w:val="20"/>
        </w:rPr>
      </w:pPr>
      <w:r w:rsidRPr="00E979C0">
        <w:rPr>
          <w:sz w:val="20"/>
          <w:szCs w:val="20"/>
        </w:rPr>
        <w:t>Nan</w:t>
      </w:r>
    </w:p>
    <w:p w14:paraId="1AFA38AB" w14:textId="77777777" w:rsidR="00E71B1D" w:rsidRPr="00E979C0" w:rsidRDefault="00E71B1D" w:rsidP="00E71B1D">
      <w:pPr>
        <w:spacing w:before="0" w:after="0"/>
        <w:rPr>
          <w:b/>
          <w:bCs/>
          <w:sz w:val="20"/>
          <w:szCs w:val="20"/>
        </w:rPr>
      </w:pPr>
      <w:r w:rsidRPr="00E979C0">
        <w:rPr>
          <w:b/>
          <w:bCs/>
          <w:sz w:val="20"/>
          <w:szCs w:val="20"/>
        </w:rPr>
        <w:t>Actual Result:</w:t>
      </w:r>
    </w:p>
    <w:p w14:paraId="6F91B653" w14:textId="77777777" w:rsidR="00E979C0" w:rsidRPr="00E979C0" w:rsidRDefault="00E979C0" w:rsidP="00E71B1D">
      <w:pPr>
        <w:spacing w:before="0" w:after="0"/>
        <w:rPr>
          <w:sz w:val="20"/>
          <w:szCs w:val="20"/>
        </w:rPr>
      </w:pPr>
      <w:r w:rsidRPr="00E979C0">
        <w:rPr>
          <w:sz w:val="20"/>
          <w:szCs w:val="20"/>
        </w:rPr>
        <w:t>User is not allowed to sign up and is informed that "Email already in use"</w:t>
      </w:r>
    </w:p>
    <w:p w14:paraId="5E576E67" w14:textId="4D0C6529" w:rsidR="00E71B1D" w:rsidRPr="00E979C0" w:rsidRDefault="00E71B1D" w:rsidP="00E71B1D">
      <w:pPr>
        <w:spacing w:before="0" w:after="0"/>
        <w:rPr>
          <w:b/>
          <w:bCs/>
          <w:sz w:val="20"/>
          <w:szCs w:val="20"/>
        </w:rPr>
      </w:pPr>
      <w:r w:rsidRPr="00E979C0">
        <w:rPr>
          <w:b/>
          <w:bCs/>
          <w:sz w:val="20"/>
          <w:szCs w:val="20"/>
        </w:rPr>
        <w:t>Status:</w:t>
      </w:r>
    </w:p>
    <w:p w14:paraId="4A93C8B7" w14:textId="2287E82D" w:rsidR="00E71B1D" w:rsidRDefault="00E71B1D" w:rsidP="00E71B1D">
      <w:pPr>
        <w:pBdr>
          <w:bottom w:val="single" w:sz="6" w:space="1" w:color="auto"/>
        </w:pBdr>
        <w:spacing w:before="0" w:after="0"/>
        <w:rPr>
          <w:sz w:val="20"/>
          <w:szCs w:val="20"/>
        </w:rPr>
      </w:pPr>
      <w:r w:rsidRPr="00E979C0">
        <w:rPr>
          <w:sz w:val="20"/>
          <w:szCs w:val="20"/>
        </w:rPr>
        <w:t>Pass</w:t>
      </w:r>
    </w:p>
    <w:p w14:paraId="549DEF79" w14:textId="49F8CA73" w:rsidR="00E979C0" w:rsidRDefault="00E979C0">
      <w:pPr>
        <w:rPr>
          <w:sz w:val="20"/>
          <w:szCs w:val="20"/>
        </w:rPr>
      </w:pPr>
      <w:r>
        <w:rPr>
          <w:sz w:val="20"/>
          <w:szCs w:val="20"/>
        </w:rPr>
        <w:br w:type="page"/>
      </w:r>
    </w:p>
    <w:p w14:paraId="6C294293" w14:textId="77777777" w:rsidR="00E71B1D" w:rsidRPr="00E979C0" w:rsidRDefault="00E71B1D" w:rsidP="00E71B1D">
      <w:pPr>
        <w:spacing w:before="0" w:after="0"/>
        <w:rPr>
          <w:b/>
          <w:bCs/>
          <w:sz w:val="20"/>
          <w:szCs w:val="20"/>
        </w:rPr>
      </w:pPr>
      <w:r w:rsidRPr="00E979C0">
        <w:rPr>
          <w:b/>
          <w:bCs/>
          <w:sz w:val="20"/>
          <w:szCs w:val="20"/>
        </w:rPr>
        <w:lastRenderedPageBreak/>
        <w:t>Test Case Id:</w:t>
      </w:r>
    </w:p>
    <w:p w14:paraId="05EBE164" w14:textId="2059D0AA" w:rsidR="00E71B1D" w:rsidRPr="00E979C0" w:rsidRDefault="00E979C0" w:rsidP="00E71B1D">
      <w:pPr>
        <w:spacing w:before="0" w:after="0"/>
        <w:rPr>
          <w:sz w:val="20"/>
          <w:szCs w:val="20"/>
        </w:rPr>
      </w:pPr>
      <w:r>
        <w:rPr>
          <w:sz w:val="20"/>
          <w:szCs w:val="20"/>
        </w:rPr>
        <w:t>Test_Signup_3</w:t>
      </w:r>
    </w:p>
    <w:p w14:paraId="453260AA" w14:textId="77777777" w:rsidR="00E71B1D" w:rsidRPr="00E979C0" w:rsidRDefault="00E71B1D" w:rsidP="00E71B1D">
      <w:pPr>
        <w:spacing w:before="0" w:after="0"/>
        <w:rPr>
          <w:b/>
          <w:bCs/>
          <w:sz w:val="20"/>
          <w:szCs w:val="20"/>
        </w:rPr>
      </w:pPr>
      <w:r w:rsidRPr="00E979C0">
        <w:rPr>
          <w:b/>
          <w:bCs/>
          <w:sz w:val="20"/>
          <w:szCs w:val="20"/>
        </w:rPr>
        <w:t>Test Scenario:</w:t>
      </w:r>
    </w:p>
    <w:p w14:paraId="38B34176" w14:textId="356C10C5" w:rsidR="00E71B1D" w:rsidRPr="00E979C0" w:rsidRDefault="00E979C0" w:rsidP="00E71B1D">
      <w:pPr>
        <w:spacing w:before="0" w:after="0"/>
        <w:rPr>
          <w:sz w:val="20"/>
          <w:szCs w:val="20"/>
        </w:rPr>
      </w:pPr>
      <w:r w:rsidRPr="00E979C0">
        <w:rPr>
          <w:sz w:val="20"/>
          <w:szCs w:val="20"/>
        </w:rPr>
        <w:t>Verify signing up</w:t>
      </w:r>
    </w:p>
    <w:p w14:paraId="4FE30E54" w14:textId="77777777" w:rsidR="00E71B1D" w:rsidRPr="00E979C0" w:rsidRDefault="00E71B1D" w:rsidP="00E71B1D">
      <w:pPr>
        <w:spacing w:before="0" w:after="0"/>
        <w:rPr>
          <w:b/>
          <w:bCs/>
          <w:sz w:val="20"/>
          <w:szCs w:val="20"/>
        </w:rPr>
      </w:pPr>
      <w:r w:rsidRPr="00E979C0">
        <w:rPr>
          <w:b/>
          <w:bCs/>
          <w:sz w:val="20"/>
          <w:szCs w:val="20"/>
        </w:rPr>
        <w:t>Test Case:</w:t>
      </w:r>
    </w:p>
    <w:p w14:paraId="54A98AC6" w14:textId="32E13CAF" w:rsidR="00E71B1D" w:rsidRPr="00E979C0" w:rsidRDefault="00E979C0" w:rsidP="00E71B1D">
      <w:pPr>
        <w:spacing w:before="0" w:after="0"/>
        <w:rPr>
          <w:sz w:val="20"/>
          <w:szCs w:val="20"/>
        </w:rPr>
      </w:pPr>
      <w:r w:rsidRPr="00E979C0">
        <w:rPr>
          <w:sz w:val="20"/>
          <w:szCs w:val="20"/>
        </w:rPr>
        <w:t>Enter a valid email that is not in use but for otp verification enter incorrect otp</w:t>
      </w:r>
    </w:p>
    <w:p w14:paraId="073DBB1B" w14:textId="77777777" w:rsidR="00E71B1D" w:rsidRPr="00E979C0" w:rsidRDefault="00E71B1D" w:rsidP="00E71B1D">
      <w:pPr>
        <w:spacing w:before="0" w:after="0"/>
        <w:rPr>
          <w:b/>
          <w:bCs/>
          <w:sz w:val="20"/>
          <w:szCs w:val="20"/>
        </w:rPr>
      </w:pPr>
      <w:r w:rsidRPr="00E979C0">
        <w:rPr>
          <w:b/>
          <w:bCs/>
          <w:sz w:val="20"/>
          <w:szCs w:val="20"/>
        </w:rPr>
        <w:t>Pre-Condition:</w:t>
      </w:r>
    </w:p>
    <w:p w14:paraId="663FA0DF" w14:textId="45873557" w:rsidR="00E71B1D" w:rsidRPr="00E979C0" w:rsidRDefault="00E979C0" w:rsidP="00E71B1D">
      <w:pPr>
        <w:spacing w:before="0" w:after="0"/>
        <w:rPr>
          <w:sz w:val="20"/>
          <w:szCs w:val="20"/>
        </w:rPr>
      </w:pPr>
      <w:r w:rsidRPr="00E979C0">
        <w:rPr>
          <w:sz w:val="20"/>
          <w:szCs w:val="20"/>
        </w:rPr>
        <w:t>A valid email address</w:t>
      </w:r>
    </w:p>
    <w:p w14:paraId="320B6F58" w14:textId="77777777" w:rsidR="00E71B1D" w:rsidRPr="00E979C0" w:rsidRDefault="00E71B1D" w:rsidP="00E71B1D">
      <w:pPr>
        <w:spacing w:before="0" w:after="0"/>
        <w:rPr>
          <w:b/>
          <w:bCs/>
          <w:sz w:val="20"/>
          <w:szCs w:val="20"/>
        </w:rPr>
      </w:pPr>
      <w:r w:rsidRPr="00E979C0">
        <w:rPr>
          <w:b/>
          <w:bCs/>
          <w:sz w:val="20"/>
          <w:szCs w:val="20"/>
        </w:rPr>
        <w:t>Test Steps:</w:t>
      </w:r>
    </w:p>
    <w:p w14:paraId="01243C6E" w14:textId="77777777" w:rsidR="00E979C0" w:rsidRDefault="00E979C0" w:rsidP="00E71B1D">
      <w:pPr>
        <w:spacing w:before="0" w:after="0"/>
        <w:rPr>
          <w:sz w:val="20"/>
          <w:szCs w:val="20"/>
        </w:rPr>
      </w:pPr>
      <w:r w:rsidRPr="00E979C0">
        <w:rPr>
          <w:sz w:val="20"/>
          <w:szCs w:val="20"/>
        </w:rPr>
        <w:t xml:space="preserve">1. Enter an email address which is not registered. </w:t>
      </w:r>
    </w:p>
    <w:p w14:paraId="7BBB3EC2" w14:textId="6A5605AA" w:rsidR="00E71B1D" w:rsidRPr="00E979C0" w:rsidRDefault="00E979C0" w:rsidP="00E71B1D">
      <w:pPr>
        <w:spacing w:before="0" w:after="0"/>
        <w:rPr>
          <w:sz w:val="20"/>
          <w:szCs w:val="20"/>
        </w:rPr>
      </w:pPr>
      <w:r w:rsidRPr="00E979C0">
        <w:rPr>
          <w:sz w:val="20"/>
          <w:szCs w:val="20"/>
        </w:rPr>
        <w:t>2. After reading the OTP sent on mail, type in an incorrect otp in the next page</w:t>
      </w:r>
    </w:p>
    <w:p w14:paraId="596396BB" w14:textId="77777777" w:rsidR="00E71B1D" w:rsidRPr="00E979C0" w:rsidRDefault="00E71B1D" w:rsidP="00E71B1D">
      <w:pPr>
        <w:spacing w:before="0" w:after="0"/>
        <w:rPr>
          <w:b/>
          <w:bCs/>
          <w:sz w:val="20"/>
          <w:szCs w:val="20"/>
        </w:rPr>
      </w:pPr>
      <w:r w:rsidRPr="00E979C0">
        <w:rPr>
          <w:b/>
          <w:bCs/>
          <w:sz w:val="20"/>
          <w:szCs w:val="20"/>
        </w:rPr>
        <w:t>Test Data:</w:t>
      </w:r>
    </w:p>
    <w:p w14:paraId="5C9A6052" w14:textId="7FEDE659" w:rsidR="00E71B1D" w:rsidRPr="00E979C0" w:rsidRDefault="00E979C0" w:rsidP="00E71B1D">
      <w:pPr>
        <w:spacing w:before="0" w:after="0"/>
        <w:rPr>
          <w:sz w:val="20"/>
          <w:szCs w:val="20"/>
        </w:rPr>
      </w:pPr>
      <w:r w:rsidRPr="00E979C0">
        <w:rPr>
          <w:sz w:val="20"/>
          <w:szCs w:val="20"/>
        </w:rPr>
        <w:t>An email address which is not registered</w:t>
      </w:r>
    </w:p>
    <w:p w14:paraId="296E0235" w14:textId="77777777" w:rsidR="00E71B1D" w:rsidRPr="00E979C0" w:rsidRDefault="00E71B1D" w:rsidP="00E71B1D">
      <w:pPr>
        <w:spacing w:before="0" w:after="0"/>
        <w:rPr>
          <w:b/>
          <w:bCs/>
          <w:sz w:val="20"/>
          <w:szCs w:val="20"/>
        </w:rPr>
      </w:pPr>
      <w:r w:rsidRPr="00E979C0">
        <w:rPr>
          <w:b/>
          <w:bCs/>
          <w:sz w:val="20"/>
          <w:szCs w:val="20"/>
        </w:rPr>
        <w:t>Expected Result:</w:t>
      </w:r>
    </w:p>
    <w:p w14:paraId="7C576B9D" w14:textId="1548DAD7" w:rsidR="00E71B1D" w:rsidRPr="00E979C0" w:rsidRDefault="00E979C0" w:rsidP="00E71B1D">
      <w:pPr>
        <w:spacing w:before="0" w:after="0"/>
        <w:rPr>
          <w:sz w:val="20"/>
          <w:szCs w:val="20"/>
        </w:rPr>
      </w:pPr>
      <w:r w:rsidRPr="00E979C0">
        <w:rPr>
          <w:sz w:val="20"/>
          <w:szCs w:val="20"/>
        </w:rPr>
        <w:t>Alert the user that OTP is incorrect and prevent sign up</w:t>
      </w:r>
    </w:p>
    <w:p w14:paraId="40C8675D" w14:textId="77777777" w:rsidR="00E71B1D" w:rsidRPr="00E979C0" w:rsidRDefault="00E71B1D" w:rsidP="00E71B1D">
      <w:pPr>
        <w:spacing w:before="0" w:after="0"/>
        <w:rPr>
          <w:b/>
          <w:bCs/>
          <w:sz w:val="20"/>
          <w:szCs w:val="20"/>
        </w:rPr>
      </w:pPr>
      <w:r w:rsidRPr="00E979C0">
        <w:rPr>
          <w:b/>
          <w:bCs/>
          <w:sz w:val="20"/>
          <w:szCs w:val="20"/>
        </w:rPr>
        <w:t>Post Condition:</w:t>
      </w:r>
    </w:p>
    <w:p w14:paraId="6332220A" w14:textId="77777777" w:rsidR="00E71B1D" w:rsidRPr="00E979C0" w:rsidRDefault="00E71B1D" w:rsidP="00E71B1D">
      <w:pPr>
        <w:spacing w:before="0" w:after="0"/>
        <w:rPr>
          <w:sz w:val="20"/>
          <w:szCs w:val="20"/>
        </w:rPr>
      </w:pPr>
      <w:r w:rsidRPr="00E979C0">
        <w:rPr>
          <w:sz w:val="20"/>
          <w:szCs w:val="20"/>
        </w:rPr>
        <w:t>Nan</w:t>
      </w:r>
    </w:p>
    <w:p w14:paraId="1550CFDF" w14:textId="77777777" w:rsidR="00E71B1D" w:rsidRPr="00E979C0" w:rsidRDefault="00E71B1D" w:rsidP="00E71B1D">
      <w:pPr>
        <w:spacing w:before="0" w:after="0"/>
        <w:rPr>
          <w:b/>
          <w:bCs/>
          <w:sz w:val="20"/>
          <w:szCs w:val="20"/>
        </w:rPr>
      </w:pPr>
      <w:r w:rsidRPr="00E979C0">
        <w:rPr>
          <w:b/>
          <w:bCs/>
          <w:sz w:val="20"/>
          <w:szCs w:val="20"/>
        </w:rPr>
        <w:t>Actual Result:</w:t>
      </w:r>
    </w:p>
    <w:p w14:paraId="5843699D" w14:textId="3D9C4D02" w:rsidR="00E71B1D" w:rsidRPr="00E979C0" w:rsidRDefault="00E979C0" w:rsidP="00E71B1D">
      <w:pPr>
        <w:spacing w:before="0" w:after="0"/>
        <w:rPr>
          <w:sz w:val="20"/>
          <w:szCs w:val="20"/>
        </w:rPr>
      </w:pPr>
      <w:r w:rsidRPr="00E979C0">
        <w:rPr>
          <w:sz w:val="20"/>
          <w:szCs w:val="20"/>
        </w:rPr>
        <w:t>Form submission prevented and the user was informed that "OTP entered was not correct"</w:t>
      </w:r>
    </w:p>
    <w:p w14:paraId="2D379071" w14:textId="77777777" w:rsidR="00E71B1D" w:rsidRPr="00E979C0" w:rsidRDefault="00E71B1D" w:rsidP="00E71B1D">
      <w:pPr>
        <w:spacing w:before="0" w:after="0"/>
        <w:rPr>
          <w:b/>
          <w:bCs/>
          <w:sz w:val="20"/>
          <w:szCs w:val="20"/>
        </w:rPr>
      </w:pPr>
      <w:r w:rsidRPr="00E979C0">
        <w:rPr>
          <w:b/>
          <w:bCs/>
          <w:sz w:val="20"/>
          <w:szCs w:val="20"/>
        </w:rPr>
        <w:t>Status:</w:t>
      </w:r>
    </w:p>
    <w:p w14:paraId="47AD01D0" w14:textId="77777777" w:rsidR="00E71B1D" w:rsidRPr="00E979C0" w:rsidRDefault="00E71B1D" w:rsidP="00E71B1D">
      <w:pPr>
        <w:pBdr>
          <w:bottom w:val="single" w:sz="6" w:space="1" w:color="auto"/>
        </w:pBdr>
        <w:spacing w:before="0" w:after="0"/>
        <w:rPr>
          <w:sz w:val="20"/>
          <w:szCs w:val="20"/>
        </w:rPr>
      </w:pPr>
      <w:r w:rsidRPr="00E979C0">
        <w:rPr>
          <w:sz w:val="20"/>
          <w:szCs w:val="20"/>
        </w:rPr>
        <w:t>Pass</w:t>
      </w:r>
    </w:p>
    <w:p w14:paraId="41820591" w14:textId="77777777" w:rsidR="00E71B1D" w:rsidRPr="00E979C0" w:rsidRDefault="00E71B1D" w:rsidP="00E71B1D">
      <w:pPr>
        <w:spacing w:before="0" w:after="0"/>
        <w:rPr>
          <w:sz w:val="20"/>
          <w:szCs w:val="20"/>
        </w:rPr>
      </w:pPr>
    </w:p>
    <w:p w14:paraId="3EA63F30" w14:textId="77777777" w:rsidR="00E71B1D" w:rsidRPr="00E979C0" w:rsidRDefault="00E71B1D" w:rsidP="00E71B1D">
      <w:pPr>
        <w:spacing w:before="0" w:after="0"/>
        <w:rPr>
          <w:b/>
          <w:bCs/>
          <w:sz w:val="20"/>
          <w:szCs w:val="20"/>
        </w:rPr>
      </w:pPr>
      <w:r w:rsidRPr="00E979C0">
        <w:rPr>
          <w:b/>
          <w:bCs/>
          <w:sz w:val="20"/>
          <w:szCs w:val="20"/>
        </w:rPr>
        <w:t>Test Case Id:</w:t>
      </w:r>
    </w:p>
    <w:p w14:paraId="361D2889" w14:textId="41EC6753" w:rsidR="00E979C0" w:rsidRPr="00E979C0" w:rsidRDefault="00E979C0" w:rsidP="00E979C0">
      <w:pPr>
        <w:spacing w:before="0" w:after="0"/>
        <w:rPr>
          <w:sz w:val="20"/>
          <w:szCs w:val="20"/>
        </w:rPr>
      </w:pPr>
      <w:r>
        <w:rPr>
          <w:sz w:val="20"/>
          <w:szCs w:val="20"/>
        </w:rPr>
        <w:t>Test_Signup_4</w:t>
      </w:r>
    </w:p>
    <w:p w14:paraId="597086F0" w14:textId="77777777" w:rsidR="00E71B1D" w:rsidRPr="00E979C0" w:rsidRDefault="00E71B1D" w:rsidP="00E71B1D">
      <w:pPr>
        <w:spacing w:before="0" w:after="0"/>
        <w:rPr>
          <w:b/>
          <w:bCs/>
          <w:sz w:val="20"/>
          <w:szCs w:val="20"/>
        </w:rPr>
      </w:pPr>
      <w:r w:rsidRPr="00E979C0">
        <w:rPr>
          <w:b/>
          <w:bCs/>
          <w:sz w:val="20"/>
          <w:szCs w:val="20"/>
        </w:rPr>
        <w:t>Test Scenario:</w:t>
      </w:r>
    </w:p>
    <w:p w14:paraId="4CF587CB" w14:textId="499F7BAA" w:rsidR="00E71B1D" w:rsidRPr="00E979C0" w:rsidRDefault="00E979C0" w:rsidP="00E71B1D">
      <w:pPr>
        <w:spacing w:before="0" w:after="0"/>
        <w:rPr>
          <w:sz w:val="20"/>
          <w:szCs w:val="20"/>
        </w:rPr>
      </w:pPr>
      <w:r w:rsidRPr="00E979C0">
        <w:rPr>
          <w:sz w:val="20"/>
          <w:szCs w:val="20"/>
        </w:rPr>
        <w:t>Verify signing up</w:t>
      </w:r>
    </w:p>
    <w:p w14:paraId="02675216" w14:textId="77777777" w:rsidR="00E71B1D" w:rsidRPr="00E979C0" w:rsidRDefault="00E71B1D" w:rsidP="00E71B1D">
      <w:pPr>
        <w:spacing w:before="0" w:after="0"/>
        <w:rPr>
          <w:b/>
          <w:bCs/>
          <w:sz w:val="20"/>
          <w:szCs w:val="20"/>
        </w:rPr>
      </w:pPr>
      <w:r w:rsidRPr="00E979C0">
        <w:rPr>
          <w:b/>
          <w:bCs/>
          <w:sz w:val="20"/>
          <w:szCs w:val="20"/>
        </w:rPr>
        <w:t>Test Case:</w:t>
      </w:r>
    </w:p>
    <w:p w14:paraId="50C4D994" w14:textId="428CBFDA" w:rsidR="00E71B1D" w:rsidRPr="00E979C0" w:rsidRDefault="00E979C0" w:rsidP="00E71B1D">
      <w:pPr>
        <w:spacing w:before="0" w:after="0"/>
        <w:rPr>
          <w:sz w:val="20"/>
          <w:szCs w:val="20"/>
        </w:rPr>
      </w:pPr>
      <w:r w:rsidRPr="00E979C0">
        <w:rPr>
          <w:sz w:val="20"/>
          <w:szCs w:val="20"/>
        </w:rPr>
        <w:t>Enter a valid email that is not in use and for otp verification enter correct otp</w:t>
      </w:r>
    </w:p>
    <w:p w14:paraId="2ADBD677" w14:textId="77777777" w:rsidR="00E71B1D" w:rsidRPr="00E979C0" w:rsidRDefault="00E71B1D" w:rsidP="00E71B1D">
      <w:pPr>
        <w:spacing w:before="0" w:after="0"/>
        <w:rPr>
          <w:b/>
          <w:bCs/>
          <w:sz w:val="20"/>
          <w:szCs w:val="20"/>
        </w:rPr>
      </w:pPr>
      <w:r w:rsidRPr="00E979C0">
        <w:rPr>
          <w:b/>
          <w:bCs/>
          <w:sz w:val="20"/>
          <w:szCs w:val="20"/>
        </w:rPr>
        <w:t>Pre-Condition:</w:t>
      </w:r>
    </w:p>
    <w:p w14:paraId="4EBF5996" w14:textId="7EE54447" w:rsidR="00E71B1D" w:rsidRPr="00E979C0" w:rsidRDefault="00E979C0" w:rsidP="00E71B1D">
      <w:pPr>
        <w:spacing w:before="0" w:after="0"/>
        <w:rPr>
          <w:sz w:val="20"/>
          <w:szCs w:val="20"/>
        </w:rPr>
      </w:pPr>
      <w:r w:rsidRPr="00E979C0">
        <w:rPr>
          <w:sz w:val="20"/>
          <w:szCs w:val="20"/>
        </w:rPr>
        <w:t>A valid email address</w:t>
      </w:r>
    </w:p>
    <w:p w14:paraId="1DDCBED7" w14:textId="77777777" w:rsidR="00E71B1D" w:rsidRPr="00E979C0" w:rsidRDefault="00E71B1D" w:rsidP="00E71B1D">
      <w:pPr>
        <w:spacing w:before="0" w:after="0"/>
        <w:rPr>
          <w:b/>
          <w:bCs/>
          <w:sz w:val="20"/>
          <w:szCs w:val="20"/>
        </w:rPr>
      </w:pPr>
      <w:r w:rsidRPr="00E979C0">
        <w:rPr>
          <w:b/>
          <w:bCs/>
          <w:sz w:val="20"/>
          <w:szCs w:val="20"/>
        </w:rPr>
        <w:t>Test Steps:</w:t>
      </w:r>
    </w:p>
    <w:p w14:paraId="6262FF73" w14:textId="77777777" w:rsidR="00E979C0" w:rsidRDefault="00E979C0" w:rsidP="00E71B1D">
      <w:pPr>
        <w:spacing w:before="0" w:after="0"/>
        <w:rPr>
          <w:sz w:val="20"/>
          <w:szCs w:val="20"/>
        </w:rPr>
      </w:pPr>
      <w:r w:rsidRPr="00E979C0">
        <w:rPr>
          <w:sz w:val="20"/>
          <w:szCs w:val="20"/>
        </w:rPr>
        <w:t xml:space="preserve">1. Enter an email address which is not registered. </w:t>
      </w:r>
    </w:p>
    <w:p w14:paraId="05FBF6BE" w14:textId="77777777" w:rsidR="00E979C0" w:rsidRDefault="00E979C0" w:rsidP="00E71B1D">
      <w:pPr>
        <w:spacing w:before="0" w:after="0"/>
        <w:rPr>
          <w:sz w:val="20"/>
          <w:szCs w:val="20"/>
        </w:rPr>
      </w:pPr>
      <w:r w:rsidRPr="00E979C0">
        <w:rPr>
          <w:sz w:val="20"/>
          <w:szCs w:val="20"/>
        </w:rPr>
        <w:t>2. After reading the OTP sent on mail, type in correct otp in the next page</w:t>
      </w:r>
    </w:p>
    <w:p w14:paraId="5174F83B" w14:textId="0AEECB5A" w:rsidR="00E71B1D" w:rsidRPr="00E979C0" w:rsidRDefault="00E71B1D" w:rsidP="00E71B1D">
      <w:pPr>
        <w:spacing w:before="0" w:after="0"/>
        <w:rPr>
          <w:b/>
          <w:bCs/>
          <w:sz w:val="20"/>
          <w:szCs w:val="20"/>
        </w:rPr>
      </w:pPr>
      <w:r w:rsidRPr="00E979C0">
        <w:rPr>
          <w:b/>
          <w:bCs/>
          <w:sz w:val="20"/>
          <w:szCs w:val="20"/>
        </w:rPr>
        <w:t>Test Data:</w:t>
      </w:r>
    </w:p>
    <w:p w14:paraId="0F63DC75" w14:textId="355E24CE" w:rsidR="00E71B1D" w:rsidRPr="00E979C0" w:rsidRDefault="00E979C0" w:rsidP="00E71B1D">
      <w:pPr>
        <w:spacing w:before="0" w:after="0"/>
        <w:rPr>
          <w:sz w:val="20"/>
          <w:szCs w:val="20"/>
        </w:rPr>
      </w:pPr>
      <w:r w:rsidRPr="00E979C0">
        <w:rPr>
          <w:sz w:val="20"/>
          <w:szCs w:val="20"/>
        </w:rPr>
        <w:t>An email address which is not registered</w:t>
      </w:r>
    </w:p>
    <w:p w14:paraId="050D32FF" w14:textId="77777777" w:rsidR="00E71B1D" w:rsidRPr="00E979C0" w:rsidRDefault="00E71B1D" w:rsidP="00E71B1D">
      <w:pPr>
        <w:spacing w:before="0" w:after="0"/>
        <w:rPr>
          <w:b/>
          <w:bCs/>
          <w:sz w:val="20"/>
          <w:szCs w:val="20"/>
        </w:rPr>
      </w:pPr>
      <w:r w:rsidRPr="00E979C0">
        <w:rPr>
          <w:b/>
          <w:bCs/>
          <w:sz w:val="20"/>
          <w:szCs w:val="20"/>
        </w:rPr>
        <w:t>Expected Result:</w:t>
      </w:r>
    </w:p>
    <w:p w14:paraId="666A26D8" w14:textId="1A7F2BA8" w:rsidR="00E71B1D" w:rsidRPr="00E979C0" w:rsidRDefault="00E979C0" w:rsidP="00E71B1D">
      <w:pPr>
        <w:spacing w:before="0" w:after="0"/>
        <w:rPr>
          <w:sz w:val="20"/>
          <w:szCs w:val="20"/>
        </w:rPr>
      </w:pPr>
      <w:r w:rsidRPr="00E979C0">
        <w:rPr>
          <w:sz w:val="20"/>
          <w:szCs w:val="20"/>
        </w:rPr>
        <w:t>Allow the user to sign up</w:t>
      </w:r>
    </w:p>
    <w:p w14:paraId="11610DE1" w14:textId="77777777" w:rsidR="00E71B1D" w:rsidRPr="00E979C0" w:rsidRDefault="00E71B1D" w:rsidP="00E71B1D">
      <w:pPr>
        <w:spacing w:before="0" w:after="0"/>
        <w:rPr>
          <w:b/>
          <w:bCs/>
          <w:sz w:val="20"/>
          <w:szCs w:val="20"/>
        </w:rPr>
      </w:pPr>
      <w:r w:rsidRPr="00E979C0">
        <w:rPr>
          <w:b/>
          <w:bCs/>
          <w:sz w:val="20"/>
          <w:szCs w:val="20"/>
        </w:rPr>
        <w:t>Post Condition:</w:t>
      </w:r>
    </w:p>
    <w:p w14:paraId="535E294F" w14:textId="143A8D2D" w:rsidR="00E71B1D" w:rsidRPr="00E979C0" w:rsidRDefault="00E979C0" w:rsidP="00E71B1D">
      <w:pPr>
        <w:spacing w:before="0" w:after="0"/>
        <w:rPr>
          <w:sz w:val="20"/>
          <w:szCs w:val="20"/>
        </w:rPr>
      </w:pPr>
      <w:r w:rsidRPr="00E979C0">
        <w:rPr>
          <w:sz w:val="20"/>
          <w:szCs w:val="20"/>
        </w:rPr>
        <w:t>Check password policy</w:t>
      </w:r>
    </w:p>
    <w:p w14:paraId="5E639ADB" w14:textId="77777777" w:rsidR="00E71B1D" w:rsidRPr="00E979C0" w:rsidRDefault="00E71B1D" w:rsidP="00E71B1D">
      <w:pPr>
        <w:spacing w:before="0" w:after="0"/>
        <w:rPr>
          <w:b/>
          <w:bCs/>
          <w:sz w:val="20"/>
          <w:szCs w:val="20"/>
        </w:rPr>
      </w:pPr>
      <w:r w:rsidRPr="00E979C0">
        <w:rPr>
          <w:b/>
          <w:bCs/>
          <w:sz w:val="20"/>
          <w:szCs w:val="20"/>
        </w:rPr>
        <w:t>Actual Result:</w:t>
      </w:r>
    </w:p>
    <w:p w14:paraId="2E38B7A0" w14:textId="3ADDB235" w:rsidR="00E71B1D" w:rsidRPr="00E979C0" w:rsidRDefault="00E979C0" w:rsidP="00E71B1D">
      <w:pPr>
        <w:spacing w:before="0" w:after="0"/>
        <w:rPr>
          <w:sz w:val="20"/>
          <w:szCs w:val="20"/>
        </w:rPr>
      </w:pPr>
      <w:r w:rsidRPr="00E979C0">
        <w:rPr>
          <w:sz w:val="20"/>
          <w:szCs w:val="20"/>
        </w:rPr>
        <w:t>User allowed</w:t>
      </w:r>
    </w:p>
    <w:p w14:paraId="50E93676" w14:textId="77777777" w:rsidR="00E71B1D" w:rsidRPr="00E979C0" w:rsidRDefault="00E71B1D" w:rsidP="00E71B1D">
      <w:pPr>
        <w:spacing w:before="0" w:after="0"/>
        <w:rPr>
          <w:b/>
          <w:bCs/>
          <w:sz w:val="20"/>
          <w:szCs w:val="20"/>
        </w:rPr>
      </w:pPr>
      <w:r w:rsidRPr="00E979C0">
        <w:rPr>
          <w:b/>
          <w:bCs/>
          <w:sz w:val="20"/>
          <w:szCs w:val="20"/>
        </w:rPr>
        <w:t>Status:</w:t>
      </w:r>
    </w:p>
    <w:p w14:paraId="64214A38" w14:textId="039CDD24" w:rsidR="00E71B1D" w:rsidRDefault="00E71B1D" w:rsidP="00E71B1D">
      <w:pPr>
        <w:pBdr>
          <w:bottom w:val="single" w:sz="6" w:space="1" w:color="auto"/>
        </w:pBdr>
        <w:spacing w:before="0" w:after="0"/>
        <w:rPr>
          <w:sz w:val="20"/>
          <w:szCs w:val="20"/>
        </w:rPr>
      </w:pPr>
      <w:r w:rsidRPr="00E979C0">
        <w:rPr>
          <w:sz w:val="20"/>
          <w:szCs w:val="20"/>
        </w:rPr>
        <w:t>Pass</w:t>
      </w:r>
    </w:p>
    <w:p w14:paraId="18B0F391" w14:textId="577CD0A6" w:rsidR="00E979C0" w:rsidRDefault="00E979C0">
      <w:pPr>
        <w:rPr>
          <w:sz w:val="20"/>
          <w:szCs w:val="20"/>
        </w:rPr>
      </w:pPr>
      <w:r>
        <w:rPr>
          <w:sz w:val="20"/>
          <w:szCs w:val="20"/>
        </w:rPr>
        <w:br w:type="page"/>
      </w:r>
    </w:p>
    <w:p w14:paraId="703C253E" w14:textId="77777777" w:rsidR="00E71B1D" w:rsidRPr="00E979C0" w:rsidRDefault="00E71B1D" w:rsidP="00E71B1D">
      <w:pPr>
        <w:spacing w:before="0" w:after="0"/>
        <w:rPr>
          <w:b/>
          <w:bCs/>
          <w:sz w:val="20"/>
          <w:szCs w:val="20"/>
        </w:rPr>
      </w:pPr>
      <w:r w:rsidRPr="00E979C0">
        <w:rPr>
          <w:b/>
          <w:bCs/>
          <w:sz w:val="20"/>
          <w:szCs w:val="20"/>
        </w:rPr>
        <w:lastRenderedPageBreak/>
        <w:t>Test Case Id:</w:t>
      </w:r>
    </w:p>
    <w:p w14:paraId="4E6D9EBA" w14:textId="4D0E09C1" w:rsidR="00E71B1D" w:rsidRPr="00E979C0" w:rsidRDefault="00E979C0" w:rsidP="00E71B1D">
      <w:pPr>
        <w:spacing w:before="0" w:after="0"/>
        <w:rPr>
          <w:sz w:val="20"/>
          <w:szCs w:val="20"/>
        </w:rPr>
      </w:pPr>
      <w:r>
        <w:rPr>
          <w:sz w:val="20"/>
          <w:szCs w:val="20"/>
        </w:rPr>
        <w:t>Test_Signup_5</w:t>
      </w:r>
    </w:p>
    <w:p w14:paraId="5E6F324A" w14:textId="77777777" w:rsidR="00E71B1D" w:rsidRPr="00E979C0" w:rsidRDefault="00E71B1D" w:rsidP="00E71B1D">
      <w:pPr>
        <w:spacing w:before="0" w:after="0"/>
        <w:rPr>
          <w:b/>
          <w:bCs/>
          <w:sz w:val="20"/>
          <w:szCs w:val="20"/>
        </w:rPr>
      </w:pPr>
      <w:r w:rsidRPr="00E979C0">
        <w:rPr>
          <w:b/>
          <w:bCs/>
          <w:sz w:val="20"/>
          <w:szCs w:val="20"/>
        </w:rPr>
        <w:t>Test Scenario:</w:t>
      </w:r>
    </w:p>
    <w:p w14:paraId="6AE93039" w14:textId="2F82A213" w:rsidR="00E71B1D" w:rsidRPr="00E979C0" w:rsidRDefault="00E979C0" w:rsidP="00E71B1D">
      <w:pPr>
        <w:spacing w:before="0" w:after="0"/>
        <w:rPr>
          <w:sz w:val="20"/>
          <w:szCs w:val="20"/>
        </w:rPr>
      </w:pPr>
      <w:r w:rsidRPr="00E979C0">
        <w:rPr>
          <w:sz w:val="20"/>
          <w:szCs w:val="20"/>
        </w:rPr>
        <w:t>Verify signing up</w:t>
      </w:r>
    </w:p>
    <w:p w14:paraId="0EEBF7C4" w14:textId="77777777" w:rsidR="00E71B1D" w:rsidRPr="00E979C0" w:rsidRDefault="00E71B1D" w:rsidP="00E71B1D">
      <w:pPr>
        <w:spacing w:before="0" w:after="0"/>
        <w:rPr>
          <w:b/>
          <w:bCs/>
          <w:sz w:val="20"/>
          <w:szCs w:val="20"/>
        </w:rPr>
      </w:pPr>
      <w:r w:rsidRPr="00E979C0">
        <w:rPr>
          <w:b/>
          <w:bCs/>
          <w:sz w:val="20"/>
          <w:szCs w:val="20"/>
        </w:rPr>
        <w:t>Test Case:</w:t>
      </w:r>
    </w:p>
    <w:p w14:paraId="334F1767" w14:textId="77777777" w:rsidR="006B183F" w:rsidRDefault="006B183F" w:rsidP="00E71B1D">
      <w:pPr>
        <w:spacing w:before="0" w:after="0"/>
        <w:rPr>
          <w:sz w:val="20"/>
          <w:szCs w:val="20"/>
        </w:rPr>
      </w:pPr>
      <w:r w:rsidRPr="006B183F">
        <w:rPr>
          <w:sz w:val="20"/>
          <w:szCs w:val="20"/>
        </w:rPr>
        <w:t>Enter a valid email that is not in use, correct OTP and choose a password that fits the password policy (</w:t>
      </w:r>
      <w:r>
        <w:rPr>
          <w:sz w:val="20"/>
          <w:szCs w:val="20"/>
        </w:rPr>
        <w:t>6</w:t>
      </w:r>
      <w:r w:rsidRPr="006B183F">
        <w:rPr>
          <w:sz w:val="20"/>
          <w:szCs w:val="20"/>
        </w:rPr>
        <w:t xml:space="preserve"> chars, 1 special, 1 Uppercase, 1 lowercase, 1 digit)</w:t>
      </w:r>
    </w:p>
    <w:p w14:paraId="6EA71347" w14:textId="6786A404" w:rsidR="00E71B1D" w:rsidRPr="00E979C0" w:rsidRDefault="00E71B1D" w:rsidP="00E71B1D">
      <w:pPr>
        <w:spacing w:before="0" w:after="0"/>
        <w:rPr>
          <w:b/>
          <w:bCs/>
          <w:sz w:val="20"/>
          <w:szCs w:val="20"/>
        </w:rPr>
      </w:pPr>
      <w:r w:rsidRPr="00E979C0">
        <w:rPr>
          <w:b/>
          <w:bCs/>
          <w:sz w:val="20"/>
          <w:szCs w:val="20"/>
        </w:rPr>
        <w:t>Pre-Condition:</w:t>
      </w:r>
    </w:p>
    <w:p w14:paraId="1A9B6B87" w14:textId="0AD1F488" w:rsidR="00E71B1D" w:rsidRPr="00E979C0" w:rsidRDefault="006B183F" w:rsidP="00E71B1D">
      <w:pPr>
        <w:spacing w:before="0" w:after="0"/>
        <w:rPr>
          <w:sz w:val="20"/>
          <w:szCs w:val="20"/>
        </w:rPr>
      </w:pPr>
      <w:r w:rsidRPr="006B183F">
        <w:rPr>
          <w:sz w:val="20"/>
          <w:szCs w:val="20"/>
        </w:rPr>
        <w:t>A valid email address, Correct OTP, Suitable password</w:t>
      </w:r>
    </w:p>
    <w:p w14:paraId="5778E0B3" w14:textId="77777777" w:rsidR="00E71B1D" w:rsidRPr="00E979C0" w:rsidRDefault="00E71B1D" w:rsidP="00E71B1D">
      <w:pPr>
        <w:spacing w:before="0" w:after="0"/>
        <w:rPr>
          <w:b/>
          <w:bCs/>
          <w:sz w:val="20"/>
          <w:szCs w:val="20"/>
        </w:rPr>
      </w:pPr>
      <w:r w:rsidRPr="00E979C0">
        <w:rPr>
          <w:b/>
          <w:bCs/>
          <w:sz w:val="20"/>
          <w:szCs w:val="20"/>
        </w:rPr>
        <w:t>Test Steps:</w:t>
      </w:r>
    </w:p>
    <w:p w14:paraId="3B0A8A5C" w14:textId="77777777" w:rsidR="006B183F" w:rsidRDefault="006B183F" w:rsidP="00E71B1D">
      <w:pPr>
        <w:spacing w:before="0" w:after="0"/>
        <w:rPr>
          <w:sz w:val="20"/>
          <w:szCs w:val="20"/>
        </w:rPr>
      </w:pPr>
      <w:r w:rsidRPr="006B183F">
        <w:rPr>
          <w:sz w:val="20"/>
          <w:szCs w:val="20"/>
        </w:rPr>
        <w:t xml:space="preserve">1. Enter an email address which is not registered. </w:t>
      </w:r>
    </w:p>
    <w:p w14:paraId="00DC4FFE" w14:textId="77777777" w:rsidR="006B183F" w:rsidRDefault="006B183F" w:rsidP="00E71B1D">
      <w:pPr>
        <w:spacing w:before="0" w:after="0"/>
        <w:rPr>
          <w:sz w:val="20"/>
          <w:szCs w:val="20"/>
        </w:rPr>
      </w:pPr>
      <w:r w:rsidRPr="006B183F">
        <w:rPr>
          <w:sz w:val="20"/>
          <w:szCs w:val="20"/>
        </w:rPr>
        <w:t xml:space="preserve">2. After reading the OTP sent on mail, type in correct otp in the next page. </w:t>
      </w:r>
    </w:p>
    <w:p w14:paraId="535117E1" w14:textId="1E6AC38A" w:rsidR="00E71B1D" w:rsidRPr="00E979C0" w:rsidRDefault="006B183F" w:rsidP="00E71B1D">
      <w:pPr>
        <w:spacing w:before="0" w:after="0"/>
        <w:rPr>
          <w:sz w:val="20"/>
          <w:szCs w:val="20"/>
        </w:rPr>
      </w:pPr>
      <w:r w:rsidRPr="006B183F">
        <w:rPr>
          <w:sz w:val="20"/>
          <w:szCs w:val="20"/>
        </w:rPr>
        <w:t>3. Enter an appropriate password</w:t>
      </w:r>
    </w:p>
    <w:p w14:paraId="690DFF4F" w14:textId="77777777" w:rsidR="00E71B1D" w:rsidRPr="00E979C0" w:rsidRDefault="00E71B1D" w:rsidP="00E71B1D">
      <w:pPr>
        <w:spacing w:before="0" w:after="0"/>
        <w:rPr>
          <w:b/>
          <w:bCs/>
          <w:sz w:val="20"/>
          <w:szCs w:val="20"/>
        </w:rPr>
      </w:pPr>
      <w:r w:rsidRPr="00E979C0">
        <w:rPr>
          <w:b/>
          <w:bCs/>
          <w:sz w:val="20"/>
          <w:szCs w:val="20"/>
        </w:rPr>
        <w:t>Test Data:</w:t>
      </w:r>
    </w:p>
    <w:p w14:paraId="686CD1DE" w14:textId="77777777" w:rsidR="006B183F" w:rsidRDefault="006B183F" w:rsidP="00E71B1D">
      <w:pPr>
        <w:spacing w:before="0" w:after="0"/>
        <w:rPr>
          <w:sz w:val="20"/>
          <w:szCs w:val="20"/>
        </w:rPr>
      </w:pPr>
      <w:r w:rsidRPr="006B183F">
        <w:rPr>
          <w:sz w:val="20"/>
          <w:szCs w:val="20"/>
        </w:rPr>
        <w:t>An email address which is not registered</w:t>
      </w:r>
    </w:p>
    <w:p w14:paraId="309BF9BE" w14:textId="409D2A4E" w:rsidR="00E71B1D" w:rsidRPr="00E979C0" w:rsidRDefault="00E71B1D" w:rsidP="00E71B1D">
      <w:pPr>
        <w:spacing w:before="0" w:after="0"/>
        <w:rPr>
          <w:b/>
          <w:bCs/>
          <w:sz w:val="20"/>
          <w:szCs w:val="20"/>
        </w:rPr>
      </w:pPr>
      <w:r w:rsidRPr="00E979C0">
        <w:rPr>
          <w:b/>
          <w:bCs/>
          <w:sz w:val="20"/>
          <w:szCs w:val="20"/>
        </w:rPr>
        <w:t>Expected Result:</w:t>
      </w:r>
    </w:p>
    <w:p w14:paraId="6AC8CD2E" w14:textId="112E3D8D" w:rsidR="00E71B1D" w:rsidRPr="00E979C0" w:rsidRDefault="006B183F" w:rsidP="00E71B1D">
      <w:pPr>
        <w:spacing w:before="0" w:after="0"/>
        <w:rPr>
          <w:sz w:val="20"/>
          <w:szCs w:val="20"/>
        </w:rPr>
      </w:pPr>
      <w:r w:rsidRPr="006B183F">
        <w:rPr>
          <w:sz w:val="20"/>
          <w:szCs w:val="20"/>
        </w:rPr>
        <w:t>Complete the process of signing up</w:t>
      </w:r>
    </w:p>
    <w:p w14:paraId="347451C7" w14:textId="77777777" w:rsidR="00E71B1D" w:rsidRPr="00E979C0" w:rsidRDefault="00E71B1D" w:rsidP="00E71B1D">
      <w:pPr>
        <w:spacing w:before="0" w:after="0"/>
        <w:rPr>
          <w:b/>
          <w:bCs/>
          <w:sz w:val="20"/>
          <w:szCs w:val="20"/>
        </w:rPr>
      </w:pPr>
      <w:r w:rsidRPr="00E979C0">
        <w:rPr>
          <w:b/>
          <w:bCs/>
          <w:sz w:val="20"/>
          <w:szCs w:val="20"/>
        </w:rPr>
        <w:t>Post Condition:</w:t>
      </w:r>
    </w:p>
    <w:p w14:paraId="6D7200B4" w14:textId="09442E0F" w:rsidR="00E71B1D" w:rsidRPr="00E979C0" w:rsidRDefault="006B183F" w:rsidP="00E71B1D">
      <w:pPr>
        <w:spacing w:before="0" w:after="0"/>
        <w:rPr>
          <w:sz w:val="20"/>
          <w:szCs w:val="20"/>
        </w:rPr>
      </w:pPr>
      <w:r w:rsidRPr="006B183F">
        <w:rPr>
          <w:sz w:val="20"/>
          <w:szCs w:val="20"/>
        </w:rPr>
        <w:t>Redirect user to login page</w:t>
      </w:r>
    </w:p>
    <w:p w14:paraId="4991E92F" w14:textId="77777777" w:rsidR="00E71B1D" w:rsidRPr="00E979C0" w:rsidRDefault="00E71B1D" w:rsidP="00E71B1D">
      <w:pPr>
        <w:spacing w:before="0" w:after="0"/>
        <w:rPr>
          <w:b/>
          <w:bCs/>
          <w:sz w:val="20"/>
          <w:szCs w:val="20"/>
        </w:rPr>
      </w:pPr>
      <w:r w:rsidRPr="00E979C0">
        <w:rPr>
          <w:b/>
          <w:bCs/>
          <w:sz w:val="20"/>
          <w:szCs w:val="20"/>
        </w:rPr>
        <w:t>Actual Result:</w:t>
      </w:r>
    </w:p>
    <w:p w14:paraId="7DAB8A36" w14:textId="3035F919" w:rsidR="00E71B1D" w:rsidRPr="00E979C0" w:rsidRDefault="006B183F" w:rsidP="00E71B1D">
      <w:pPr>
        <w:spacing w:before="0" w:after="0"/>
        <w:rPr>
          <w:sz w:val="20"/>
          <w:szCs w:val="20"/>
        </w:rPr>
      </w:pPr>
      <w:r w:rsidRPr="006B183F">
        <w:rPr>
          <w:sz w:val="20"/>
          <w:szCs w:val="20"/>
        </w:rPr>
        <w:t>Sign up successful, user redirected to login page</w:t>
      </w:r>
    </w:p>
    <w:p w14:paraId="38E2272A" w14:textId="77777777" w:rsidR="00E71B1D" w:rsidRPr="00E979C0" w:rsidRDefault="00E71B1D" w:rsidP="00E71B1D">
      <w:pPr>
        <w:spacing w:before="0" w:after="0"/>
        <w:rPr>
          <w:b/>
          <w:bCs/>
          <w:sz w:val="20"/>
          <w:szCs w:val="20"/>
        </w:rPr>
      </w:pPr>
      <w:r w:rsidRPr="00E979C0">
        <w:rPr>
          <w:b/>
          <w:bCs/>
          <w:sz w:val="20"/>
          <w:szCs w:val="20"/>
        </w:rPr>
        <w:t>Status:</w:t>
      </w:r>
    </w:p>
    <w:p w14:paraId="57053F50" w14:textId="77777777" w:rsidR="00E71B1D" w:rsidRPr="00E979C0" w:rsidRDefault="00E71B1D" w:rsidP="00E71B1D">
      <w:pPr>
        <w:pBdr>
          <w:bottom w:val="single" w:sz="6" w:space="1" w:color="auto"/>
        </w:pBdr>
        <w:spacing w:before="0" w:after="0"/>
        <w:rPr>
          <w:sz w:val="20"/>
          <w:szCs w:val="20"/>
        </w:rPr>
      </w:pPr>
      <w:r w:rsidRPr="00E979C0">
        <w:rPr>
          <w:sz w:val="20"/>
          <w:szCs w:val="20"/>
        </w:rPr>
        <w:t>Pass</w:t>
      </w:r>
    </w:p>
    <w:p w14:paraId="572D3DFE" w14:textId="77777777" w:rsidR="00E71B1D" w:rsidRPr="00E979C0" w:rsidRDefault="00E71B1D" w:rsidP="00E71B1D">
      <w:pPr>
        <w:spacing w:before="0" w:after="0"/>
        <w:rPr>
          <w:sz w:val="20"/>
          <w:szCs w:val="20"/>
        </w:rPr>
      </w:pPr>
    </w:p>
    <w:p w14:paraId="69CB2F52" w14:textId="77777777" w:rsidR="00E71B1D" w:rsidRPr="00E979C0" w:rsidRDefault="00E71B1D" w:rsidP="00E71B1D">
      <w:pPr>
        <w:spacing w:before="0" w:after="0"/>
        <w:rPr>
          <w:b/>
          <w:bCs/>
          <w:sz w:val="20"/>
          <w:szCs w:val="20"/>
        </w:rPr>
      </w:pPr>
      <w:r w:rsidRPr="00E979C0">
        <w:rPr>
          <w:b/>
          <w:bCs/>
          <w:sz w:val="20"/>
          <w:szCs w:val="20"/>
        </w:rPr>
        <w:t>Test Case Id:</w:t>
      </w:r>
    </w:p>
    <w:p w14:paraId="32E35700" w14:textId="6D56A1F2" w:rsidR="00E71B1D" w:rsidRPr="00E979C0" w:rsidRDefault="006B183F" w:rsidP="00E71B1D">
      <w:pPr>
        <w:spacing w:before="0" w:after="0"/>
        <w:rPr>
          <w:sz w:val="20"/>
          <w:szCs w:val="20"/>
        </w:rPr>
      </w:pPr>
      <w:r>
        <w:rPr>
          <w:sz w:val="20"/>
          <w:szCs w:val="20"/>
        </w:rPr>
        <w:t>Test_Signup_6</w:t>
      </w:r>
    </w:p>
    <w:p w14:paraId="568D584A" w14:textId="77777777" w:rsidR="00E71B1D" w:rsidRPr="00E979C0" w:rsidRDefault="00E71B1D" w:rsidP="00E71B1D">
      <w:pPr>
        <w:spacing w:before="0" w:after="0"/>
        <w:rPr>
          <w:b/>
          <w:bCs/>
          <w:sz w:val="20"/>
          <w:szCs w:val="20"/>
        </w:rPr>
      </w:pPr>
      <w:r w:rsidRPr="00E979C0">
        <w:rPr>
          <w:b/>
          <w:bCs/>
          <w:sz w:val="20"/>
          <w:szCs w:val="20"/>
        </w:rPr>
        <w:t>Test Scenario:</w:t>
      </w:r>
    </w:p>
    <w:p w14:paraId="0780FF0E" w14:textId="336D703B" w:rsidR="00E71B1D" w:rsidRPr="00E979C0" w:rsidRDefault="006B183F" w:rsidP="00E71B1D">
      <w:pPr>
        <w:spacing w:before="0" w:after="0"/>
        <w:rPr>
          <w:sz w:val="20"/>
          <w:szCs w:val="20"/>
        </w:rPr>
      </w:pPr>
      <w:r w:rsidRPr="006B183F">
        <w:rPr>
          <w:sz w:val="20"/>
          <w:szCs w:val="20"/>
        </w:rPr>
        <w:t>Verify signing up</w:t>
      </w:r>
    </w:p>
    <w:p w14:paraId="7AC56C56" w14:textId="77777777" w:rsidR="00E71B1D" w:rsidRPr="00E979C0" w:rsidRDefault="00E71B1D" w:rsidP="00E71B1D">
      <w:pPr>
        <w:spacing w:before="0" w:after="0"/>
        <w:rPr>
          <w:b/>
          <w:bCs/>
          <w:sz w:val="20"/>
          <w:szCs w:val="20"/>
        </w:rPr>
      </w:pPr>
      <w:r w:rsidRPr="00E979C0">
        <w:rPr>
          <w:b/>
          <w:bCs/>
          <w:sz w:val="20"/>
          <w:szCs w:val="20"/>
        </w:rPr>
        <w:t>Test Case:</w:t>
      </w:r>
    </w:p>
    <w:p w14:paraId="02DA1E8D" w14:textId="7C39C197" w:rsidR="00E71B1D" w:rsidRPr="00E979C0" w:rsidRDefault="006B183F" w:rsidP="00E71B1D">
      <w:pPr>
        <w:spacing w:before="0" w:after="0"/>
        <w:rPr>
          <w:sz w:val="20"/>
          <w:szCs w:val="20"/>
        </w:rPr>
      </w:pPr>
      <w:r w:rsidRPr="006B183F">
        <w:rPr>
          <w:sz w:val="20"/>
          <w:szCs w:val="20"/>
        </w:rPr>
        <w:t>Enter a valid email that is not in use, correct OTP and choose a password that does not fit the password policy</w:t>
      </w:r>
    </w:p>
    <w:p w14:paraId="04D2ABB7" w14:textId="77777777" w:rsidR="00E71B1D" w:rsidRPr="00E979C0" w:rsidRDefault="00E71B1D" w:rsidP="00E71B1D">
      <w:pPr>
        <w:spacing w:before="0" w:after="0"/>
        <w:rPr>
          <w:b/>
          <w:bCs/>
          <w:sz w:val="20"/>
          <w:szCs w:val="20"/>
        </w:rPr>
      </w:pPr>
      <w:r w:rsidRPr="00E979C0">
        <w:rPr>
          <w:b/>
          <w:bCs/>
          <w:sz w:val="20"/>
          <w:szCs w:val="20"/>
        </w:rPr>
        <w:t>Pre-Condition:</w:t>
      </w:r>
    </w:p>
    <w:p w14:paraId="21125092" w14:textId="738FC493" w:rsidR="00E71B1D" w:rsidRPr="00E979C0" w:rsidRDefault="006B183F" w:rsidP="00E71B1D">
      <w:pPr>
        <w:spacing w:before="0" w:after="0"/>
        <w:rPr>
          <w:sz w:val="20"/>
          <w:szCs w:val="20"/>
        </w:rPr>
      </w:pPr>
      <w:r w:rsidRPr="006B183F">
        <w:rPr>
          <w:sz w:val="20"/>
          <w:szCs w:val="20"/>
        </w:rPr>
        <w:t>A valid email address, Correct OTP</w:t>
      </w:r>
    </w:p>
    <w:p w14:paraId="56A9A747" w14:textId="77777777" w:rsidR="00E71B1D" w:rsidRPr="00E979C0" w:rsidRDefault="00E71B1D" w:rsidP="00E71B1D">
      <w:pPr>
        <w:spacing w:before="0" w:after="0"/>
        <w:rPr>
          <w:b/>
          <w:bCs/>
          <w:sz w:val="20"/>
          <w:szCs w:val="20"/>
        </w:rPr>
      </w:pPr>
      <w:r w:rsidRPr="00E979C0">
        <w:rPr>
          <w:b/>
          <w:bCs/>
          <w:sz w:val="20"/>
          <w:szCs w:val="20"/>
        </w:rPr>
        <w:t>Test Steps:</w:t>
      </w:r>
    </w:p>
    <w:p w14:paraId="0A5294DB" w14:textId="77777777" w:rsidR="006B183F" w:rsidRDefault="006B183F" w:rsidP="00E71B1D">
      <w:pPr>
        <w:spacing w:before="0" w:after="0"/>
        <w:rPr>
          <w:sz w:val="20"/>
          <w:szCs w:val="20"/>
        </w:rPr>
      </w:pPr>
      <w:r w:rsidRPr="006B183F">
        <w:rPr>
          <w:sz w:val="20"/>
          <w:szCs w:val="20"/>
        </w:rPr>
        <w:t xml:space="preserve">1. Enter an email address which is not registered. </w:t>
      </w:r>
    </w:p>
    <w:p w14:paraId="3AFF697A" w14:textId="77777777" w:rsidR="006B183F" w:rsidRDefault="006B183F" w:rsidP="00E71B1D">
      <w:pPr>
        <w:spacing w:before="0" w:after="0"/>
        <w:rPr>
          <w:sz w:val="20"/>
          <w:szCs w:val="20"/>
        </w:rPr>
      </w:pPr>
      <w:r w:rsidRPr="006B183F">
        <w:rPr>
          <w:sz w:val="20"/>
          <w:szCs w:val="20"/>
        </w:rPr>
        <w:t xml:space="preserve">2. After reading the OTP sent on mail, type in correct otp in the next page. </w:t>
      </w:r>
    </w:p>
    <w:p w14:paraId="45832CDE" w14:textId="1D254CC8" w:rsidR="00E71B1D" w:rsidRPr="00E979C0" w:rsidRDefault="006B183F" w:rsidP="00E71B1D">
      <w:pPr>
        <w:spacing w:before="0" w:after="0"/>
        <w:rPr>
          <w:sz w:val="20"/>
          <w:szCs w:val="20"/>
        </w:rPr>
      </w:pPr>
      <w:r w:rsidRPr="006B183F">
        <w:rPr>
          <w:sz w:val="20"/>
          <w:szCs w:val="20"/>
        </w:rPr>
        <w:t>3. Enter a password that does not correspond to password policy</w:t>
      </w:r>
    </w:p>
    <w:p w14:paraId="545D092E" w14:textId="77777777" w:rsidR="00E71B1D" w:rsidRPr="00E979C0" w:rsidRDefault="00E71B1D" w:rsidP="00E71B1D">
      <w:pPr>
        <w:spacing w:before="0" w:after="0"/>
        <w:rPr>
          <w:b/>
          <w:bCs/>
          <w:sz w:val="20"/>
          <w:szCs w:val="20"/>
        </w:rPr>
      </w:pPr>
      <w:r w:rsidRPr="00E979C0">
        <w:rPr>
          <w:b/>
          <w:bCs/>
          <w:sz w:val="20"/>
          <w:szCs w:val="20"/>
        </w:rPr>
        <w:t>Test Data:</w:t>
      </w:r>
    </w:p>
    <w:p w14:paraId="1035FCF6" w14:textId="009140B7" w:rsidR="00E71B1D" w:rsidRPr="00E979C0" w:rsidRDefault="006B183F" w:rsidP="00E71B1D">
      <w:pPr>
        <w:spacing w:before="0" w:after="0"/>
        <w:rPr>
          <w:sz w:val="20"/>
          <w:szCs w:val="20"/>
        </w:rPr>
      </w:pPr>
      <w:r w:rsidRPr="006B183F">
        <w:rPr>
          <w:sz w:val="20"/>
          <w:szCs w:val="20"/>
        </w:rPr>
        <w:t>An email address which is not registered</w:t>
      </w:r>
    </w:p>
    <w:p w14:paraId="02361547" w14:textId="77777777" w:rsidR="00E71B1D" w:rsidRPr="00E979C0" w:rsidRDefault="00E71B1D" w:rsidP="00E71B1D">
      <w:pPr>
        <w:spacing w:before="0" w:after="0"/>
        <w:rPr>
          <w:b/>
          <w:bCs/>
          <w:sz w:val="20"/>
          <w:szCs w:val="20"/>
        </w:rPr>
      </w:pPr>
      <w:r w:rsidRPr="00E979C0">
        <w:rPr>
          <w:b/>
          <w:bCs/>
          <w:sz w:val="20"/>
          <w:szCs w:val="20"/>
        </w:rPr>
        <w:t>Expected Result:</w:t>
      </w:r>
    </w:p>
    <w:p w14:paraId="6FDB0933" w14:textId="3045A346" w:rsidR="00E71B1D" w:rsidRPr="00E979C0" w:rsidRDefault="006B183F" w:rsidP="00E71B1D">
      <w:pPr>
        <w:spacing w:before="0" w:after="0"/>
        <w:rPr>
          <w:sz w:val="20"/>
          <w:szCs w:val="20"/>
        </w:rPr>
      </w:pPr>
      <w:r w:rsidRPr="006B183F">
        <w:rPr>
          <w:sz w:val="20"/>
          <w:szCs w:val="20"/>
        </w:rPr>
        <w:t>User is not able to sign up until an appropriate password is chosen</w:t>
      </w:r>
    </w:p>
    <w:p w14:paraId="40FCE383" w14:textId="77777777" w:rsidR="00E71B1D" w:rsidRPr="00E979C0" w:rsidRDefault="00E71B1D" w:rsidP="00E71B1D">
      <w:pPr>
        <w:spacing w:before="0" w:after="0"/>
        <w:rPr>
          <w:b/>
          <w:bCs/>
          <w:sz w:val="20"/>
          <w:szCs w:val="20"/>
        </w:rPr>
      </w:pPr>
      <w:r w:rsidRPr="00E979C0">
        <w:rPr>
          <w:b/>
          <w:bCs/>
          <w:sz w:val="20"/>
          <w:szCs w:val="20"/>
        </w:rPr>
        <w:t>Post Condition:</w:t>
      </w:r>
    </w:p>
    <w:p w14:paraId="40B0FE6B" w14:textId="77777777" w:rsidR="00E71B1D" w:rsidRPr="00E979C0" w:rsidRDefault="00E71B1D" w:rsidP="00E71B1D">
      <w:pPr>
        <w:spacing w:before="0" w:after="0"/>
        <w:rPr>
          <w:sz w:val="20"/>
          <w:szCs w:val="20"/>
        </w:rPr>
      </w:pPr>
      <w:r w:rsidRPr="00E979C0">
        <w:rPr>
          <w:sz w:val="20"/>
          <w:szCs w:val="20"/>
        </w:rPr>
        <w:t>Nan</w:t>
      </w:r>
    </w:p>
    <w:p w14:paraId="611D22F0" w14:textId="77777777" w:rsidR="00E71B1D" w:rsidRPr="00E979C0" w:rsidRDefault="00E71B1D" w:rsidP="00E71B1D">
      <w:pPr>
        <w:spacing w:before="0" w:after="0"/>
        <w:rPr>
          <w:b/>
          <w:bCs/>
          <w:sz w:val="20"/>
          <w:szCs w:val="20"/>
        </w:rPr>
      </w:pPr>
      <w:r w:rsidRPr="00E979C0">
        <w:rPr>
          <w:b/>
          <w:bCs/>
          <w:sz w:val="20"/>
          <w:szCs w:val="20"/>
        </w:rPr>
        <w:t>Actual Result:</w:t>
      </w:r>
    </w:p>
    <w:p w14:paraId="35D249C0" w14:textId="7449E11D" w:rsidR="00E71B1D" w:rsidRPr="00E979C0" w:rsidRDefault="006B183F" w:rsidP="00E71B1D">
      <w:pPr>
        <w:spacing w:before="0" w:after="0"/>
        <w:rPr>
          <w:sz w:val="20"/>
          <w:szCs w:val="20"/>
        </w:rPr>
      </w:pPr>
      <w:r w:rsidRPr="006B183F">
        <w:rPr>
          <w:sz w:val="20"/>
          <w:szCs w:val="20"/>
        </w:rPr>
        <w:t>Sign up prevented</w:t>
      </w:r>
    </w:p>
    <w:p w14:paraId="5F640831" w14:textId="77777777" w:rsidR="00E71B1D" w:rsidRPr="00E979C0" w:rsidRDefault="00E71B1D" w:rsidP="00E71B1D">
      <w:pPr>
        <w:spacing w:before="0" w:after="0"/>
        <w:rPr>
          <w:b/>
          <w:bCs/>
          <w:sz w:val="20"/>
          <w:szCs w:val="20"/>
        </w:rPr>
      </w:pPr>
      <w:r w:rsidRPr="00E979C0">
        <w:rPr>
          <w:b/>
          <w:bCs/>
          <w:sz w:val="20"/>
          <w:szCs w:val="20"/>
        </w:rPr>
        <w:t>Status:</w:t>
      </w:r>
    </w:p>
    <w:p w14:paraId="29384F04" w14:textId="3E2DAB42" w:rsidR="00E71B1D" w:rsidRDefault="00E71B1D" w:rsidP="00E71B1D">
      <w:pPr>
        <w:pBdr>
          <w:bottom w:val="single" w:sz="6" w:space="1" w:color="auto"/>
        </w:pBdr>
        <w:spacing w:before="0" w:after="0"/>
        <w:rPr>
          <w:sz w:val="20"/>
          <w:szCs w:val="20"/>
        </w:rPr>
      </w:pPr>
      <w:r w:rsidRPr="00E979C0">
        <w:rPr>
          <w:sz w:val="20"/>
          <w:szCs w:val="20"/>
        </w:rPr>
        <w:t>Pass</w:t>
      </w:r>
    </w:p>
    <w:p w14:paraId="5E4E724F" w14:textId="77777777" w:rsidR="00E71B1D" w:rsidRPr="00E979C0" w:rsidRDefault="00E71B1D" w:rsidP="00E71B1D">
      <w:pPr>
        <w:spacing w:before="0" w:after="0"/>
        <w:rPr>
          <w:b/>
          <w:bCs/>
          <w:sz w:val="20"/>
          <w:szCs w:val="20"/>
        </w:rPr>
      </w:pPr>
      <w:r w:rsidRPr="00E979C0">
        <w:rPr>
          <w:b/>
          <w:bCs/>
          <w:sz w:val="20"/>
          <w:szCs w:val="20"/>
        </w:rPr>
        <w:lastRenderedPageBreak/>
        <w:t>Test Case Id:</w:t>
      </w:r>
    </w:p>
    <w:p w14:paraId="02841EBD" w14:textId="016AAD5B" w:rsidR="00E71B1D" w:rsidRPr="00E979C0" w:rsidRDefault="006B183F" w:rsidP="00E71B1D">
      <w:pPr>
        <w:spacing w:before="0" w:after="0"/>
        <w:rPr>
          <w:sz w:val="20"/>
          <w:szCs w:val="20"/>
        </w:rPr>
      </w:pPr>
      <w:r>
        <w:rPr>
          <w:sz w:val="20"/>
          <w:szCs w:val="20"/>
        </w:rPr>
        <w:t>Test_Login_1</w:t>
      </w:r>
    </w:p>
    <w:p w14:paraId="219BEA91" w14:textId="77777777" w:rsidR="00E71B1D" w:rsidRPr="00E979C0" w:rsidRDefault="00E71B1D" w:rsidP="00E71B1D">
      <w:pPr>
        <w:spacing w:before="0" w:after="0"/>
        <w:rPr>
          <w:b/>
          <w:bCs/>
          <w:sz w:val="20"/>
          <w:szCs w:val="20"/>
        </w:rPr>
      </w:pPr>
      <w:r w:rsidRPr="00E979C0">
        <w:rPr>
          <w:b/>
          <w:bCs/>
          <w:sz w:val="20"/>
          <w:szCs w:val="20"/>
        </w:rPr>
        <w:t>Test Scenario:</w:t>
      </w:r>
    </w:p>
    <w:p w14:paraId="75826F1A" w14:textId="62C426F1" w:rsidR="00E71B1D" w:rsidRPr="00E979C0" w:rsidRDefault="006B183F" w:rsidP="00E71B1D">
      <w:pPr>
        <w:spacing w:before="0" w:after="0"/>
        <w:rPr>
          <w:sz w:val="20"/>
          <w:szCs w:val="20"/>
        </w:rPr>
      </w:pPr>
      <w:r w:rsidRPr="006B183F">
        <w:rPr>
          <w:sz w:val="20"/>
          <w:szCs w:val="20"/>
        </w:rPr>
        <w:t>Verify Login</w:t>
      </w:r>
    </w:p>
    <w:p w14:paraId="27ED32A8" w14:textId="77777777" w:rsidR="00E71B1D" w:rsidRPr="00E979C0" w:rsidRDefault="00E71B1D" w:rsidP="00E71B1D">
      <w:pPr>
        <w:spacing w:before="0" w:after="0"/>
        <w:rPr>
          <w:b/>
          <w:bCs/>
          <w:sz w:val="20"/>
          <w:szCs w:val="20"/>
        </w:rPr>
      </w:pPr>
      <w:r w:rsidRPr="00E979C0">
        <w:rPr>
          <w:b/>
          <w:bCs/>
          <w:sz w:val="20"/>
          <w:szCs w:val="20"/>
        </w:rPr>
        <w:t>Test Case:</w:t>
      </w:r>
    </w:p>
    <w:p w14:paraId="51BD1466" w14:textId="7AB6F3BF" w:rsidR="00E71B1D" w:rsidRPr="00E979C0" w:rsidRDefault="006B183F" w:rsidP="00E71B1D">
      <w:pPr>
        <w:spacing w:before="0" w:after="0"/>
        <w:rPr>
          <w:sz w:val="20"/>
          <w:szCs w:val="20"/>
        </w:rPr>
      </w:pPr>
      <w:r w:rsidRPr="006B183F">
        <w:rPr>
          <w:sz w:val="20"/>
          <w:szCs w:val="20"/>
        </w:rPr>
        <w:t>Enter an email which is not registered</w:t>
      </w:r>
    </w:p>
    <w:p w14:paraId="5DC45DD3" w14:textId="77777777" w:rsidR="00E71B1D" w:rsidRPr="00E979C0" w:rsidRDefault="00E71B1D" w:rsidP="00E71B1D">
      <w:pPr>
        <w:spacing w:before="0" w:after="0"/>
        <w:rPr>
          <w:b/>
          <w:bCs/>
          <w:sz w:val="20"/>
          <w:szCs w:val="20"/>
        </w:rPr>
      </w:pPr>
      <w:r w:rsidRPr="00E979C0">
        <w:rPr>
          <w:b/>
          <w:bCs/>
          <w:sz w:val="20"/>
          <w:szCs w:val="20"/>
        </w:rPr>
        <w:t>Pre-Condition:</w:t>
      </w:r>
    </w:p>
    <w:p w14:paraId="51506083" w14:textId="77777777" w:rsidR="00E71B1D" w:rsidRPr="00E979C0" w:rsidRDefault="00E71B1D" w:rsidP="00E71B1D">
      <w:pPr>
        <w:spacing w:before="0" w:after="0"/>
        <w:rPr>
          <w:sz w:val="20"/>
          <w:szCs w:val="20"/>
        </w:rPr>
      </w:pPr>
      <w:r w:rsidRPr="00E979C0">
        <w:rPr>
          <w:sz w:val="20"/>
          <w:szCs w:val="20"/>
        </w:rPr>
        <w:t>Nan</w:t>
      </w:r>
    </w:p>
    <w:p w14:paraId="13935AE8" w14:textId="77777777" w:rsidR="00E71B1D" w:rsidRPr="00E979C0" w:rsidRDefault="00E71B1D" w:rsidP="00E71B1D">
      <w:pPr>
        <w:spacing w:before="0" w:after="0"/>
        <w:rPr>
          <w:b/>
          <w:bCs/>
          <w:sz w:val="20"/>
          <w:szCs w:val="20"/>
        </w:rPr>
      </w:pPr>
      <w:r w:rsidRPr="00E979C0">
        <w:rPr>
          <w:b/>
          <w:bCs/>
          <w:sz w:val="20"/>
          <w:szCs w:val="20"/>
        </w:rPr>
        <w:t>Test Steps:</w:t>
      </w:r>
    </w:p>
    <w:p w14:paraId="17133D8A" w14:textId="5678C6AF" w:rsidR="00E71B1D" w:rsidRPr="00E979C0" w:rsidRDefault="006B183F" w:rsidP="00E71B1D">
      <w:pPr>
        <w:spacing w:before="0" w:after="0"/>
        <w:rPr>
          <w:sz w:val="20"/>
          <w:szCs w:val="20"/>
        </w:rPr>
      </w:pPr>
      <w:r w:rsidRPr="006B183F">
        <w:rPr>
          <w:sz w:val="20"/>
          <w:szCs w:val="20"/>
        </w:rPr>
        <w:t>1. Enter a random email address or a mail which is not registered</w:t>
      </w:r>
    </w:p>
    <w:p w14:paraId="582CA701" w14:textId="77777777" w:rsidR="00E71B1D" w:rsidRPr="00E979C0" w:rsidRDefault="00E71B1D" w:rsidP="00E71B1D">
      <w:pPr>
        <w:spacing w:before="0" w:after="0"/>
        <w:rPr>
          <w:b/>
          <w:bCs/>
          <w:sz w:val="20"/>
          <w:szCs w:val="20"/>
        </w:rPr>
      </w:pPr>
      <w:r w:rsidRPr="00E979C0">
        <w:rPr>
          <w:b/>
          <w:bCs/>
          <w:sz w:val="20"/>
          <w:szCs w:val="20"/>
        </w:rPr>
        <w:t>Test Data:</w:t>
      </w:r>
    </w:p>
    <w:p w14:paraId="440FC354" w14:textId="4981C68B" w:rsidR="00E71B1D" w:rsidRPr="00E979C0" w:rsidRDefault="006B183F" w:rsidP="00E71B1D">
      <w:pPr>
        <w:spacing w:before="0" w:after="0"/>
        <w:rPr>
          <w:sz w:val="20"/>
          <w:szCs w:val="20"/>
        </w:rPr>
      </w:pPr>
      <w:r w:rsidRPr="006B183F">
        <w:rPr>
          <w:sz w:val="20"/>
          <w:szCs w:val="20"/>
        </w:rPr>
        <w:t>An email address which is not registered</w:t>
      </w:r>
    </w:p>
    <w:p w14:paraId="2BC551EC" w14:textId="77777777" w:rsidR="00E71B1D" w:rsidRPr="00E979C0" w:rsidRDefault="00E71B1D" w:rsidP="00E71B1D">
      <w:pPr>
        <w:spacing w:before="0" w:after="0"/>
        <w:rPr>
          <w:b/>
          <w:bCs/>
          <w:sz w:val="20"/>
          <w:szCs w:val="20"/>
        </w:rPr>
      </w:pPr>
      <w:r w:rsidRPr="00E979C0">
        <w:rPr>
          <w:b/>
          <w:bCs/>
          <w:sz w:val="20"/>
          <w:szCs w:val="20"/>
        </w:rPr>
        <w:t>Expected Result:</w:t>
      </w:r>
    </w:p>
    <w:p w14:paraId="4BE48D7F" w14:textId="4C7A15CB" w:rsidR="00E71B1D" w:rsidRPr="00E979C0" w:rsidRDefault="006B183F" w:rsidP="00E71B1D">
      <w:pPr>
        <w:spacing w:before="0" w:after="0"/>
        <w:rPr>
          <w:sz w:val="20"/>
          <w:szCs w:val="20"/>
        </w:rPr>
      </w:pPr>
      <w:r w:rsidRPr="006B183F">
        <w:rPr>
          <w:sz w:val="20"/>
          <w:szCs w:val="20"/>
        </w:rPr>
        <w:t>Prevent login, and inform the user that the mail is not in use</w:t>
      </w:r>
    </w:p>
    <w:p w14:paraId="1A1514E9" w14:textId="77777777" w:rsidR="00E71B1D" w:rsidRPr="00E979C0" w:rsidRDefault="00E71B1D" w:rsidP="00E71B1D">
      <w:pPr>
        <w:spacing w:before="0" w:after="0"/>
        <w:rPr>
          <w:b/>
          <w:bCs/>
          <w:sz w:val="20"/>
          <w:szCs w:val="20"/>
        </w:rPr>
      </w:pPr>
      <w:r w:rsidRPr="00E979C0">
        <w:rPr>
          <w:b/>
          <w:bCs/>
          <w:sz w:val="20"/>
          <w:szCs w:val="20"/>
        </w:rPr>
        <w:t>Post Condition:</w:t>
      </w:r>
    </w:p>
    <w:p w14:paraId="35CFE4F8" w14:textId="77777777" w:rsidR="00E71B1D" w:rsidRPr="00E979C0" w:rsidRDefault="00E71B1D" w:rsidP="00E71B1D">
      <w:pPr>
        <w:spacing w:before="0" w:after="0"/>
        <w:rPr>
          <w:sz w:val="20"/>
          <w:szCs w:val="20"/>
        </w:rPr>
      </w:pPr>
      <w:r w:rsidRPr="00E979C0">
        <w:rPr>
          <w:sz w:val="20"/>
          <w:szCs w:val="20"/>
        </w:rPr>
        <w:t>Nan</w:t>
      </w:r>
    </w:p>
    <w:p w14:paraId="038FCC06" w14:textId="77777777" w:rsidR="00E71B1D" w:rsidRPr="00E979C0" w:rsidRDefault="00E71B1D" w:rsidP="00E71B1D">
      <w:pPr>
        <w:spacing w:before="0" w:after="0"/>
        <w:rPr>
          <w:b/>
          <w:bCs/>
          <w:sz w:val="20"/>
          <w:szCs w:val="20"/>
        </w:rPr>
      </w:pPr>
      <w:r w:rsidRPr="00E979C0">
        <w:rPr>
          <w:b/>
          <w:bCs/>
          <w:sz w:val="20"/>
          <w:szCs w:val="20"/>
        </w:rPr>
        <w:t>Actual Result:</w:t>
      </w:r>
    </w:p>
    <w:p w14:paraId="3E92B20F" w14:textId="520E5854" w:rsidR="00E71B1D" w:rsidRPr="00E979C0" w:rsidRDefault="006B183F" w:rsidP="00E71B1D">
      <w:pPr>
        <w:spacing w:before="0" w:after="0"/>
        <w:rPr>
          <w:sz w:val="20"/>
          <w:szCs w:val="20"/>
        </w:rPr>
      </w:pPr>
      <w:r w:rsidRPr="006B183F">
        <w:rPr>
          <w:sz w:val="20"/>
          <w:szCs w:val="20"/>
        </w:rPr>
        <w:t>Login prevented, user informed</w:t>
      </w:r>
    </w:p>
    <w:p w14:paraId="1CC5C5EA" w14:textId="77777777" w:rsidR="00E71B1D" w:rsidRPr="00E979C0" w:rsidRDefault="00E71B1D" w:rsidP="00E71B1D">
      <w:pPr>
        <w:spacing w:before="0" w:after="0"/>
        <w:rPr>
          <w:b/>
          <w:bCs/>
          <w:sz w:val="20"/>
          <w:szCs w:val="20"/>
        </w:rPr>
      </w:pPr>
      <w:r w:rsidRPr="00E979C0">
        <w:rPr>
          <w:b/>
          <w:bCs/>
          <w:sz w:val="20"/>
          <w:szCs w:val="20"/>
        </w:rPr>
        <w:t>Status:</w:t>
      </w:r>
    </w:p>
    <w:p w14:paraId="6A465B07" w14:textId="77777777" w:rsidR="00E71B1D" w:rsidRDefault="00E71B1D" w:rsidP="00E71B1D">
      <w:pPr>
        <w:pBdr>
          <w:bottom w:val="single" w:sz="6" w:space="1" w:color="auto"/>
        </w:pBdr>
        <w:spacing w:before="0" w:after="0"/>
        <w:rPr>
          <w:sz w:val="20"/>
          <w:szCs w:val="20"/>
        </w:rPr>
      </w:pPr>
      <w:r w:rsidRPr="00E979C0">
        <w:rPr>
          <w:sz w:val="20"/>
          <w:szCs w:val="20"/>
        </w:rPr>
        <w:t>Pass</w:t>
      </w:r>
    </w:p>
    <w:p w14:paraId="4808D324" w14:textId="77777777" w:rsidR="00E71B1D" w:rsidRPr="00E979C0" w:rsidRDefault="00E71B1D" w:rsidP="00E71B1D">
      <w:pPr>
        <w:spacing w:before="0" w:after="0"/>
        <w:rPr>
          <w:sz w:val="20"/>
          <w:szCs w:val="20"/>
        </w:rPr>
      </w:pPr>
    </w:p>
    <w:p w14:paraId="28233E3D" w14:textId="77777777" w:rsidR="00E71B1D" w:rsidRPr="00E979C0" w:rsidRDefault="00E71B1D" w:rsidP="00E71B1D">
      <w:pPr>
        <w:spacing w:before="0" w:after="0"/>
        <w:rPr>
          <w:b/>
          <w:bCs/>
          <w:sz w:val="20"/>
          <w:szCs w:val="20"/>
        </w:rPr>
      </w:pPr>
      <w:r w:rsidRPr="00E979C0">
        <w:rPr>
          <w:b/>
          <w:bCs/>
          <w:sz w:val="20"/>
          <w:szCs w:val="20"/>
        </w:rPr>
        <w:t>Test Case Id:</w:t>
      </w:r>
    </w:p>
    <w:p w14:paraId="6B177FE0" w14:textId="47F324C4" w:rsidR="00E71B1D" w:rsidRPr="00E979C0" w:rsidRDefault="006B183F" w:rsidP="00E71B1D">
      <w:pPr>
        <w:spacing w:before="0" w:after="0"/>
        <w:rPr>
          <w:sz w:val="20"/>
          <w:szCs w:val="20"/>
        </w:rPr>
      </w:pPr>
      <w:r>
        <w:rPr>
          <w:sz w:val="20"/>
          <w:szCs w:val="20"/>
        </w:rPr>
        <w:t>Test_Login_2</w:t>
      </w:r>
    </w:p>
    <w:p w14:paraId="7F91ACC8" w14:textId="77777777" w:rsidR="00E71B1D" w:rsidRPr="00E979C0" w:rsidRDefault="00E71B1D" w:rsidP="00E71B1D">
      <w:pPr>
        <w:spacing w:before="0" w:after="0"/>
        <w:rPr>
          <w:b/>
          <w:bCs/>
          <w:sz w:val="20"/>
          <w:szCs w:val="20"/>
        </w:rPr>
      </w:pPr>
      <w:r w:rsidRPr="00E979C0">
        <w:rPr>
          <w:b/>
          <w:bCs/>
          <w:sz w:val="20"/>
          <w:szCs w:val="20"/>
        </w:rPr>
        <w:t>Test Scenario:</w:t>
      </w:r>
    </w:p>
    <w:p w14:paraId="129E70F7" w14:textId="6C04B51C" w:rsidR="00E71B1D" w:rsidRPr="00E979C0" w:rsidRDefault="006B183F" w:rsidP="00E71B1D">
      <w:pPr>
        <w:spacing w:before="0" w:after="0"/>
        <w:rPr>
          <w:sz w:val="20"/>
          <w:szCs w:val="20"/>
        </w:rPr>
      </w:pPr>
      <w:r w:rsidRPr="006B183F">
        <w:rPr>
          <w:sz w:val="20"/>
          <w:szCs w:val="20"/>
        </w:rPr>
        <w:t>Verify Login</w:t>
      </w:r>
    </w:p>
    <w:p w14:paraId="63607464" w14:textId="77777777" w:rsidR="00E71B1D" w:rsidRPr="00E979C0" w:rsidRDefault="00E71B1D" w:rsidP="00E71B1D">
      <w:pPr>
        <w:spacing w:before="0" w:after="0"/>
        <w:rPr>
          <w:b/>
          <w:bCs/>
          <w:sz w:val="20"/>
          <w:szCs w:val="20"/>
        </w:rPr>
      </w:pPr>
      <w:r w:rsidRPr="00E979C0">
        <w:rPr>
          <w:b/>
          <w:bCs/>
          <w:sz w:val="20"/>
          <w:szCs w:val="20"/>
        </w:rPr>
        <w:t>Test Case:</w:t>
      </w:r>
    </w:p>
    <w:p w14:paraId="065E172B" w14:textId="7D8EE296" w:rsidR="00E71B1D" w:rsidRPr="00E979C0" w:rsidRDefault="006B183F" w:rsidP="00E71B1D">
      <w:pPr>
        <w:spacing w:before="0" w:after="0"/>
        <w:rPr>
          <w:sz w:val="20"/>
          <w:szCs w:val="20"/>
        </w:rPr>
      </w:pPr>
      <w:r w:rsidRPr="006B183F">
        <w:rPr>
          <w:sz w:val="20"/>
          <w:szCs w:val="20"/>
        </w:rPr>
        <w:t>Enter a registered email and incorrect password</w:t>
      </w:r>
    </w:p>
    <w:p w14:paraId="62AB833E" w14:textId="77777777" w:rsidR="00E71B1D" w:rsidRPr="00E979C0" w:rsidRDefault="00E71B1D" w:rsidP="00E71B1D">
      <w:pPr>
        <w:spacing w:before="0" w:after="0"/>
        <w:rPr>
          <w:b/>
          <w:bCs/>
          <w:sz w:val="20"/>
          <w:szCs w:val="20"/>
        </w:rPr>
      </w:pPr>
      <w:r w:rsidRPr="00E979C0">
        <w:rPr>
          <w:b/>
          <w:bCs/>
          <w:sz w:val="20"/>
          <w:szCs w:val="20"/>
        </w:rPr>
        <w:t>Pre-Condition:</w:t>
      </w:r>
    </w:p>
    <w:p w14:paraId="68D6CB52" w14:textId="24ED972C" w:rsidR="00E71B1D" w:rsidRPr="00E979C0" w:rsidRDefault="006B183F" w:rsidP="00E71B1D">
      <w:pPr>
        <w:spacing w:before="0" w:after="0"/>
        <w:rPr>
          <w:sz w:val="20"/>
          <w:szCs w:val="20"/>
        </w:rPr>
      </w:pPr>
      <w:r w:rsidRPr="006B183F">
        <w:rPr>
          <w:sz w:val="20"/>
          <w:szCs w:val="20"/>
        </w:rPr>
        <w:t>Registered email</w:t>
      </w:r>
    </w:p>
    <w:p w14:paraId="1342F4EA" w14:textId="77777777" w:rsidR="00E71B1D" w:rsidRPr="00E979C0" w:rsidRDefault="00E71B1D" w:rsidP="00E71B1D">
      <w:pPr>
        <w:spacing w:before="0" w:after="0"/>
        <w:rPr>
          <w:b/>
          <w:bCs/>
          <w:sz w:val="20"/>
          <w:szCs w:val="20"/>
        </w:rPr>
      </w:pPr>
      <w:r w:rsidRPr="00E979C0">
        <w:rPr>
          <w:b/>
          <w:bCs/>
          <w:sz w:val="20"/>
          <w:szCs w:val="20"/>
        </w:rPr>
        <w:t>Test Steps:</w:t>
      </w:r>
    </w:p>
    <w:p w14:paraId="56464A3A" w14:textId="77777777" w:rsidR="006B183F" w:rsidRDefault="006B183F" w:rsidP="00E71B1D">
      <w:pPr>
        <w:spacing w:before="0" w:after="0"/>
        <w:rPr>
          <w:sz w:val="20"/>
          <w:szCs w:val="20"/>
        </w:rPr>
      </w:pPr>
      <w:r w:rsidRPr="006B183F">
        <w:rPr>
          <w:sz w:val="20"/>
          <w:szCs w:val="20"/>
        </w:rPr>
        <w:t xml:space="preserve">1. Enter registered email </w:t>
      </w:r>
    </w:p>
    <w:p w14:paraId="0ABA6C9C" w14:textId="3E657BAC" w:rsidR="00E71B1D" w:rsidRPr="00E979C0" w:rsidRDefault="006B183F" w:rsidP="00E71B1D">
      <w:pPr>
        <w:spacing w:before="0" w:after="0"/>
        <w:rPr>
          <w:sz w:val="20"/>
          <w:szCs w:val="20"/>
        </w:rPr>
      </w:pPr>
      <w:r w:rsidRPr="006B183F">
        <w:rPr>
          <w:sz w:val="20"/>
          <w:szCs w:val="20"/>
        </w:rPr>
        <w:t>2. Enter incorrect password</w:t>
      </w:r>
    </w:p>
    <w:p w14:paraId="2CE5479B" w14:textId="77777777" w:rsidR="00E71B1D" w:rsidRPr="00E979C0" w:rsidRDefault="00E71B1D" w:rsidP="00E71B1D">
      <w:pPr>
        <w:spacing w:before="0" w:after="0"/>
        <w:rPr>
          <w:b/>
          <w:bCs/>
          <w:sz w:val="20"/>
          <w:szCs w:val="20"/>
        </w:rPr>
      </w:pPr>
      <w:r w:rsidRPr="00E979C0">
        <w:rPr>
          <w:b/>
          <w:bCs/>
          <w:sz w:val="20"/>
          <w:szCs w:val="20"/>
        </w:rPr>
        <w:t>Test Data:</w:t>
      </w:r>
    </w:p>
    <w:p w14:paraId="72F8E238" w14:textId="6A6ACB14" w:rsidR="00E71B1D" w:rsidRPr="00E979C0" w:rsidRDefault="006B183F" w:rsidP="00E71B1D">
      <w:pPr>
        <w:spacing w:before="0" w:after="0"/>
        <w:rPr>
          <w:sz w:val="20"/>
          <w:szCs w:val="20"/>
        </w:rPr>
      </w:pPr>
      <w:r w:rsidRPr="006B183F">
        <w:rPr>
          <w:sz w:val="20"/>
          <w:szCs w:val="20"/>
        </w:rPr>
        <w:t>Registered email</w:t>
      </w:r>
    </w:p>
    <w:p w14:paraId="510B612C" w14:textId="77777777" w:rsidR="00E71B1D" w:rsidRPr="00E979C0" w:rsidRDefault="00E71B1D" w:rsidP="00E71B1D">
      <w:pPr>
        <w:spacing w:before="0" w:after="0"/>
        <w:rPr>
          <w:b/>
          <w:bCs/>
          <w:sz w:val="20"/>
          <w:szCs w:val="20"/>
        </w:rPr>
      </w:pPr>
      <w:r w:rsidRPr="00E979C0">
        <w:rPr>
          <w:b/>
          <w:bCs/>
          <w:sz w:val="20"/>
          <w:szCs w:val="20"/>
        </w:rPr>
        <w:t>Expected Result:</w:t>
      </w:r>
    </w:p>
    <w:p w14:paraId="3C9BC54D" w14:textId="432C652C" w:rsidR="00E71B1D" w:rsidRPr="00E979C0" w:rsidRDefault="006B183F" w:rsidP="00E71B1D">
      <w:pPr>
        <w:spacing w:before="0" w:after="0"/>
        <w:rPr>
          <w:sz w:val="20"/>
          <w:szCs w:val="20"/>
        </w:rPr>
      </w:pPr>
      <w:r w:rsidRPr="006B183F">
        <w:rPr>
          <w:sz w:val="20"/>
          <w:szCs w:val="20"/>
        </w:rPr>
        <w:t>Prevent login and inform user that the password is incorrect</w:t>
      </w:r>
    </w:p>
    <w:p w14:paraId="3EECFF87" w14:textId="77777777" w:rsidR="00E71B1D" w:rsidRPr="00E979C0" w:rsidRDefault="00E71B1D" w:rsidP="00E71B1D">
      <w:pPr>
        <w:spacing w:before="0" w:after="0"/>
        <w:rPr>
          <w:b/>
          <w:bCs/>
          <w:sz w:val="20"/>
          <w:szCs w:val="20"/>
        </w:rPr>
      </w:pPr>
      <w:r w:rsidRPr="00E979C0">
        <w:rPr>
          <w:b/>
          <w:bCs/>
          <w:sz w:val="20"/>
          <w:szCs w:val="20"/>
        </w:rPr>
        <w:t>Post Condition:</w:t>
      </w:r>
    </w:p>
    <w:p w14:paraId="2513AEBE" w14:textId="77777777" w:rsidR="00E71B1D" w:rsidRPr="00E979C0" w:rsidRDefault="00E71B1D" w:rsidP="00E71B1D">
      <w:pPr>
        <w:spacing w:before="0" w:after="0"/>
        <w:rPr>
          <w:sz w:val="20"/>
          <w:szCs w:val="20"/>
        </w:rPr>
      </w:pPr>
      <w:r w:rsidRPr="00E979C0">
        <w:rPr>
          <w:sz w:val="20"/>
          <w:szCs w:val="20"/>
        </w:rPr>
        <w:t>Nan</w:t>
      </w:r>
    </w:p>
    <w:p w14:paraId="7F237A8C" w14:textId="77777777" w:rsidR="00E71B1D" w:rsidRPr="00E979C0" w:rsidRDefault="00E71B1D" w:rsidP="00E71B1D">
      <w:pPr>
        <w:spacing w:before="0" w:after="0"/>
        <w:rPr>
          <w:b/>
          <w:bCs/>
          <w:sz w:val="20"/>
          <w:szCs w:val="20"/>
        </w:rPr>
      </w:pPr>
      <w:r w:rsidRPr="00E979C0">
        <w:rPr>
          <w:b/>
          <w:bCs/>
          <w:sz w:val="20"/>
          <w:szCs w:val="20"/>
        </w:rPr>
        <w:t>Actual Result:</w:t>
      </w:r>
    </w:p>
    <w:p w14:paraId="0F2150A9" w14:textId="2B0D385D" w:rsidR="00E71B1D" w:rsidRPr="00E979C0" w:rsidRDefault="006B183F" w:rsidP="00E71B1D">
      <w:pPr>
        <w:spacing w:before="0" w:after="0"/>
        <w:rPr>
          <w:sz w:val="20"/>
          <w:szCs w:val="20"/>
        </w:rPr>
      </w:pPr>
      <w:r w:rsidRPr="006B183F">
        <w:rPr>
          <w:sz w:val="20"/>
          <w:szCs w:val="20"/>
        </w:rPr>
        <w:t>Login prevented, user informed</w:t>
      </w:r>
    </w:p>
    <w:p w14:paraId="0C202A5B" w14:textId="77777777" w:rsidR="00E71B1D" w:rsidRPr="00E979C0" w:rsidRDefault="00E71B1D" w:rsidP="00E71B1D">
      <w:pPr>
        <w:spacing w:before="0" w:after="0"/>
        <w:rPr>
          <w:b/>
          <w:bCs/>
          <w:sz w:val="20"/>
          <w:szCs w:val="20"/>
        </w:rPr>
      </w:pPr>
      <w:r w:rsidRPr="00E979C0">
        <w:rPr>
          <w:b/>
          <w:bCs/>
          <w:sz w:val="20"/>
          <w:szCs w:val="20"/>
        </w:rPr>
        <w:t>Status:</w:t>
      </w:r>
    </w:p>
    <w:p w14:paraId="6EBCDBF0" w14:textId="5A4AD921" w:rsidR="00E71B1D" w:rsidRDefault="00E71B1D" w:rsidP="00E71B1D">
      <w:pPr>
        <w:pBdr>
          <w:bottom w:val="single" w:sz="6" w:space="1" w:color="auto"/>
        </w:pBdr>
        <w:spacing w:before="0" w:after="0"/>
        <w:rPr>
          <w:sz w:val="20"/>
          <w:szCs w:val="20"/>
        </w:rPr>
      </w:pPr>
      <w:r w:rsidRPr="00E979C0">
        <w:rPr>
          <w:sz w:val="20"/>
          <w:szCs w:val="20"/>
        </w:rPr>
        <w:t>Pass</w:t>
      </w:r>
    </w:p>
    <w:p w14:paraId="025C1DB6" w14:textId="22EC8571" w:rsidR="006B183F" w:rsidRDefault="006B183F">
      <w:pPr>
        <w:rPr>
          <w:sz w:val="20"/>
          <w:szCs w:val="20"/>
        </w:rPr>
      </w:pPr>
      <w:r>
        <w:rPr>
          <w:sz w:val="20"/>
          <w:szCs w:val="20"/>
        </w:rPr>
        <w:br w:type="page"/>
      </w:r>
    </w:p>
    <w:p w14:paraId="5465B21B" w14:textId="77777777" w:rsidR="00E71B1D" w:rsidRPr="00E979C0" w:rsidRDefault="00E71B1D" w:rsidP="00E71B1D">
      <w:pPr>
        <w:spacing w:before="0" w:after="0"/>
        <w:rPr>
          <w:b/>
          <w:bCs/>
          <w:sz w:val="20"/>
          <w:szCs w:val="20"/>
        </w:rPr>
      </w:pPr>
      <w:r w:rsidRPr="00E979C0">
        <w:rPr>
          <w:b/>
          <w:bCs/>
          <w:sz w:val="20"/>
          <w:szCs w:val="20"/>
        </w:rPr>
        <w:lastRenderedPageBreak/>
        <w:t>Test Case Id:</w:t>
      </w:r>
    </w:p>
    <w:p w14:paraId="5C6E932B" w14:textId="1C41680D" w:rsidR="00E71B1D" w:rsidRPr="00E979C0" w:rsidRDefault="006B183F" w:rsidP="00E71B1D">
      <w:pPr>
        <w:spacing w:before="0" w:after="0"/>
        <w:rPr>
          <w:sz w:val="20"/>
          <w:szCs w:val="20"/>
        </w:rPr>
      </w:pPr>
      <w:r>
        <w:rPr>
          <w:sz w:val="20"/>
          <w:szCs w:val="20"/>
        </w:rPr>
        <w:t>Test_Login_3</w:t>
      </w:r>
    </w:p>
    <w:p w14:paraId="1910BEE7" w14:textId="77777777" w:rsidR="00E71B1D" w:rsidRPr="00E979C0" w:rsidRDefault="00E71B1D" w:rsidP="00E71B1D">
      <w:pPr>
        <w:spacing w:before="0" w:after="0"/>
        <w:rPr>
          <w:b/>
          <w:bCs/>
          <w:sz w:val="20"/>
          <w:szCs w:val="20"/>
        </w:rPr>
      </w:pPr>
      <w:r w:rsidRPr="00E979C0">
        <w:rPr>
          <w:b/>
          <w:bCs/>
          <w:sz w:val="20"/>
          <w:szCs w:val="20"/>
        </w:rPr>
        <w:t>Test Scenario:</w:t>
      </w:r>
    </w:p>
    <w:p w14:paraId="42A0E12A" w14:textId="77777777" w:rsidR="006B183F" w:rsidRDefault="006B183F" w:rsidP="00E71B1D">
      <w:pPr>
        <w:spacing w:before="0" w:after="0"/>
        <w:rPr>
          <w:sz w:val="20"/>
          <w:szCs w:val="20"/>
        </w:rPr>
      </w:pPr>
      <w:r w:rsidRPr="006B183F">
        <w:rPr>
          <w:sz w:val="20"/>
          <w:szCs w:val="20"/>
        </w:rPr>
        <w:t xml:space="preserve">Verify Login </w:t>
      </w:r>
    </w:p>
    <w:p w14:paraId="4D64735F" w14:textId="3DB4229E" w:rsidR="00E71B1D" w:rsidRPr="00E979C0" w:rsidRDefault="00E71B1D" w:rsidP="00E71B1D">
      <w:pPr>
        <w:spacing w:before="0" w:after="0"/>
        <w:rPr>
          <w:b/>
          <w:bCs/>
          <w:sz w:val="20"/>
          <w:szCs w:val="20"/>
        </w:rPr>
      </w:pPr>
      <w:r w:rsidRPr="00E979C0">
        <w:rPr>
          <w:b/>
          <w:bCs/>
          <w:sz w:val="20"/>
          <w:szCs w:val="20"/>
        </w:rPr>
        <w:t>Test Case:</w:t>
      </w:r>
    </w:p>
    <w:p w14:paraId="1BCB594B" w14:textId="77777777" w:rsidR="006B183F" w:rsidRDefault="006B183F" w:rsidP="00E71B1D">
      <w:pPr>
        <w:spacing w:before="0" w:after="0"/>
        <w:rPr>
          <w:sz w:val="20"/>
          <w:szCs w:val="20"/>
        </w:rPr>
      </w:pPr>
      <w:r w:rsidRPr="006B183F">
        <w:rPr>
          <w:sz w:val="20"/>
          <w:szCs w:val="20"/>
        </w:rPr>
        <w:t xml:space="preserve">Enter registered email and correct password </w:t>
      </w:r>
    </w:p>
    <w:p w14:paraId="34CF224A" w14:textId="0F17B6C5" w:rsidR="00E71B1D" w:rsidRPr="00E979C0" w:rsidRDefault="00E71B1D" w:rsidP="00E71B1D">
      <w:pPr>
        <w:spacing w:before="0" w:after="0"/>
        <w:rPr>
          <w:b/>
          <w:bCs/>
          <w:sz w:val="20"/>
          <w:szCs w:val="20"/>
        </w:rPr>
      </w:pPr>
      <w:r w:rsidRPr="00E979C0">
        <w:rPr>
          <w:b/>
          <w:bCs/>
          <w:sz w:val="20"/>
          <w:szCs w:val="20"/>
        </w:rPr>
        <w:t>Pre-Condition:</w:t>
      </w:r>
    </w:p>
    <w:p w14:paraId="096336B8" w14:textId="3447C8D6" w:rsidR="00E71B1D" w:rsidRPr="00E979C0" w:rsidRDefault="006B183F" w:rsidP="00E71B1D">
      <w:pPr>
        <w:spacing w:before="0" w:after="0"/>
        <w:rPr>
          <w:sz w:val="20"/>
          <w:szCs w:val="20"/>
        </w:rPr>
      </w:pPr>
      <w:r w:rsidRPr="006B183F">
        <w:rPr>
          <w:sz w:val="20"/>
          <w:szCs w:val="20"/>
        </w:rPr>
        <w:t>Registered email</w:t>
      </w:r>
    </w:p>
    <w:p w14:paraId="3E36EF69" w14:textId="77777777" w:rsidR="00E71B1D" w:rsidRPr="00E979C0" w:rsidRDefault="00E71B1D" w:rsidP="00E71B1D">
      <w:pPr>
        <w:spacing w:before="0" w:after="0"/>
        <w:rPr>
          <w:b/>
          <w:bCs/>
          <w:sz w:val="20"/>
          <w:szCs w:val="20"/>
        </w:rPr>
      </w:pPr>
      <w:r w:rsidRPr="00E979C0">
        <w:rPr>
          <w:b/>
          <w:bCs/>
          <w:sz w:val="20"/>
          <w:szCs w:val="20"/>
        </w:rPr>
        <w:t>Test Steps:</w:t>
      </w:r>
    </w:p>
    <w:p w14:paraId="7CF02E25" w14:textId="77777777" w:rsidR="006B183F" w:rsidRDefault="006B183F" w:rsidP="00E71B1D">
      <w:pPr>
        <w:spacing w:before="0" w:after="0"/>
        <w:rPr>
          <w:sz w:val="20"/>
          <w:szCs w:val="20"/>
        </w:rPr>
      </w:pPr>
      <w:r w:rsidRPr="006B183F">
        <w:rPr>
          <w:sz w:val="20"/>
          <w:szCs w:val="20"/>
        </w:rPr>
        <w:t xml:space="preserve">1. Enter registered email </w:t>
      </w:r>
    </w:p>
    <w:p w14:paraId="5C8B5C52" w14:textId="0B3149FD" w:rsidR="00E71B1D" w:rsidRPr="00E979C0" w:rsidRDefault="006B183F" w:rsidP="00E71B1D">
      <w:pPr>
        <w:spacing w:before="0" w:after="0"/>
        <w:rPr>
          <w:sz w:val="20"/>
          <w:szCs w:val="20"/>
        </w:rPr>
      </w:pPr>
      <w:r w:rsidRPr="006B183F">
        <w:rPr>
          <w:sz w:val="20"/>
          <w:szCs w:val="20"/>
        </w:rPr>
        <w:t>2. Enter correct password</w:t>
      </w:r>
    </w:p>
    <w:p w14:paraId="69619313" w14:textId="77777777" w:rsidR="00E71B1D" w:rsidRPr="00E979C0" w:rsidRDefault="00E71B1D" w:rsidP="00E71B1D">
      <w:pPr>
        <w:spacing w:before="0" w:after="0"/>
        <w:rPr>
          <w:b/>
          <w:bCs/>
          <w:sz w:val="20"/>
          <w:szCs w:val="20"/>
        </w:rPr>
      </w:pPr>
      <w:r w:rsidRPr="00E979C0">
        <w:rPr>
          <w:b/>
          <w:bCs/>
          <w:sz w:val="20"/>
          <w:szCs w:val="20"/>
        </w:rPr>
        <w:t>Test Data:</w:t>
      </w:r>
    </w:p>
    <w:p w14:paraId="5F541F36" w14:textId="71DD5A05" w:rsidR="00E71B1D" w:rsidRPr="00E979C0" w:rsidRDefault="006B183F" w:rsidP="00E71B1D">
      <w:pPr>
        <w:spacing w:before="0" w:after="0"/>
        <w:rPr>
          <w:sz w:val="20"/>
          <w:szCs w:val="20"/>
        </w:rPr>
      </w:pPr>
      <w:r w:rsidRPr="006B183F">
        <w:rPr>
          <w:sz w:val="20"/>
          <w:szCs w:val="20"/>
        </w:rPr>
        <w:t>Registered email</w:t>
      </w:r>
    </w:p>
    <w:p w14:paraId="393E3641" w14:textId="77777777" w:rsidR="00E71B1D" w:rsidRPr="00E979C0" w:rsidRDefault="00E71B1D" w:rsidP="00E71B1D">
      <w:pPr>
        <w:spacing w:before="0" w:after="0"/>
        <w:rPr>
          <w:b/>
          <w:bCs/>
          <w:sz w:val="20"/>
          <w:szCs w:val="20"/>
        </w:rPr>
      </w:pPr>
      <w:r w:rsidRPr="00E979C0">
        <w:rPr>
          <w:b/>
          <w:bCs/>
          <w:sz w:val="20"/>
          <w:szCs w:val="20"/>
        </w:rPr>
        <w:t>Expected Result:</w:t>
      </w:r>
    </w:p>
    <w:p w14:paraId="22B43B13" w14:textId="29CB018F" w:rsidR="00E71B1D" w:rsidRPr="00E979C0" w:rsidRDefault="006B183F" w:rsidP="00E71B1D">
      <w:pPr>
        <w:spacing w:before="0" w:after="0"/>
        <w:rPr>
          <w:sz w:val="20"/>
          <w:szCs w:val="20"/>
        </w:rPr>
      </w:pPr>
      <w:r w:rsidRPr="006B183F">
        <w:rPr>
          <w:sz w:val="20"/>
          <w:szCs w:val="20"/>
        </w:rPr>
        <w:t>Allow user to login</w:t>
      </w:r>
    </w:p>
    <w:p w14:paraId="774B0B1C" w14:textId="77777777" w:rsidR="00E71B1D" w:rsidRPr="00E979C0" w:rsidRDefault="00E71B1D" w:rsidP="00E71B1D">
      <w:pPr>
        <w:spacing w:before="0" w:after="0"/>
        <w:rPr>
          <w:b/>
          <w:bCs/>
          <w:sz w:val="20"/>
          <w:szCs w:val="20"/>
        </w:rPr>
      </w:pPr>
      <w:r w:rsidRPr="00E979C0">
        <w:rPr>
          <w:b/>
          <w:bCs/>
          <w:sz w:val="20"/>
          <w:szCs w:val="20"/>
        </w:rPr>
        <w:t>Post Condition:</w:t>
      </w:r>
    </w:p>
    <w:p w14:paraId="14F62EC1" w14:textId="0120C26C" w:rsidR="00E71B1D" w:rsidRPr="00E979C0" w:rsidRDefault="006B183F" w:rsidP="00E71B1D">
      <w:pPr>
        <w:spacing w:before="0" w:after="0"/>
        <w:rPr>
          <w:sz w:val="20"/>
          <w:szCs w:val="20"/>
        </w:rPr>
      </w:pPr>
      <w:r w:rsidRPr="006B183F">
        <w:rPr>
          <w:sz w:val="20"/>
          <w:szCs w:val="20"/>
        </w:rPr>
        <w:t>User is redirected to home page</w:t>
      </w:r>
    </w:p>
    <w:p w14:paraId="436C6613" w14:textId="77777777" w:rsidR="00E71B1D" w:rsidRPr="00E979C0" w:rsidRDefault="00E71B1D" w:rsidP="00E71B1D">
      <w:pPr>
        <w:spacing w:before="0" w:after="0"/>
        <w:rPr>
          <w:b/>
          <w:bCs/>
          <w:sz w:val="20"/>
          <w:szCs w:val="20"/>
        </w:rPr>
      </w:pPr>
      <w:r w:rsidRPr="00E979C0">
        <w:rPr>
          <w:b/>
          <w:bCs/>
          <w:sz w:val="20"/>
          <w:szCs w:val="20"/>
        </w:rPr>
        <w:t>Actual Result:</w:t>
      </w:r>
    </w:p>
    <w:p w14:paraId="3094B714" w14:textId="5D0AB729" w:rsidR="00E71B1D" w:rsidRPr="00E979C0" w:rsidRDefault="006B183F" w:rsidP="00E71B1D">
      <w:pPr>
        <w:spacing w:before="0" w:after="0"/>
        <w:rPr>
          <w:sz w:val="20"/>
          <w:szCs w:val="20"/>
        </w:rPr>
      </w:pPr>
      <w:r w:rsidRPr="006B183F">
        <w:rPr>
          <w:sz w:val="20"/>
          <w:szCs w:val="20"/>
        </w:rPr>
        <w:t>User allowed to login and redirected to home page</w:t>
      </w:r>
    </w:p>
    <w:p w14:paraId="54403B61" w14:textId="77777777" w:rsidR="00E71B1D" w:rsidRPr="00E979C0" w:rsidRDefault="00E71B1D" w:rsidP="00E71B1D">
      <w:pPr>
        <w:spacing w:before="0" w:after="0"/>
        <w:rPr>
          <w:b/>
          <w:bCs/>
          <w:sz w:val="20"/>
          <w:szCs w:val="20"/>
        </w:rPr>
      </w:pPr>
      <w:r w:rsidRPr="00E979C0">
        <w:rPr>
          <w:b/>
          <w:bCs/>
          <w:sz w:val="20"/>
          <w:szCs w:val="20"/>
        </w:rPr>
        <w:t>Status:</w:t>
      </w:r>
    </w:p>
    <w:p w14:paraId="3F32CC29" w14:textId="77777777" w:rsidR="00E71B1D" w:rsidRPr="00E979C0" w:rsidRDefault="00E71B1D" w:rsidP="00E71B1D">
      <w:pPr>
        <w:pBdr>
          <w:bottom w:val="single" w:sz="6" w:space="1" w:color="auto"/>
        </w:pBdr>
        <w:spacing w:before="0" w:after="0"/>
        <w:rPr>
          <w:sz w:val="20"/>
          <w:szCs w:val="20"/>
        </w:rPr>
      </w:pPr>
      <w:r w:rsidRPr="00E979C0">
        <w:rPr>
          <w:sz w:val="20"/>
          <w:szCs w:val="20"/>
        </w:rPr>
        <w:t>Pass</w:t>
      </w:r>
    </w:p>
    <w:p w14:paraId="13059538" w14:textId="77777777" w:rsidR="00E71B1D" w:rsidRPr="00E979C0" w:rsidRDefault="00E71B1D" w:rsidP="00E71B1D">
      <w:pPr>
        <w:spacing w:before="0" w:after="0"/>
        <w:rPr>
          <w:sz w:val="20"/>
          <w:szCs w:val="20"/>
        </w:rPr>
      </w:pPr>
    </w:p>
    <w:p w14:paraId="3B767FFF" w14:textId="77777777" w:rsidR="00E71B1D" w:rsidRPr="00E979C0" w:rsidRDefault="00E71B1D" w:rsidP="00E71B1D">
      <w:pPr>
        <w:spacing w:before="0" w:after="0"/>
        <w:rPr>
          <w:b/>
          <w:bCs/>
          <w:sz w:val="20"/>
          <w:szCs w:val="20"/>
        </w:rPr>
      </w:pPr>
      <w:r w:rsidRPr="00E979C0">
        <w:rPr>
          <w:b/>
          <w:bCs/>
          <w:sz w:val="20"/>
          <w:szCs w:val="20"/>
        </w:rPr>
        <w:t>Test Case Id:</w:t>
      </w:r>
    </w:p>
    <w:p w14:paraId="4C19381F" w14:textId="4CCFFFD0" w:rsidR="00E71B1D" w:rsidRPr="00E979C0" w:rsidRDefault="006B183F" w:rsidP="00E71B1D">
      <w:pPr>
        <w:spacing w:before="0" w:after="0"/>
        <w:rPr>
          <w:sz w:val="20"/>
          <w:szCs w:val="20"/>
        </w:rPr>
      </w:pPr>
      <w:r>
        <w:rPr>
          <w:sz w:val="20"/>
          <w:szCs w:val="20"/>
        </w:rPr>
        <w:t>Test_</w:t>
      </w:r>
      <w:r w:rsidR="001424EA">
        <w:rPr>
          <w:sz w:val="20"/>
          <w:szCs w:val="20"/>
        </w:rPr>
        <w:t>GameAnalysis_1</w:t>
      </w:r>
    </w:p>
    <w:p w14:paraId="7E8AD8F8" w14:textId="77777777" w:rsidR="00E71B1D" w:rsidRPr="00E979C0" w:rsidRDefault="00E71B1D" w:rsidP="00E71B1D">
      <w:pPr>
        <w:spacing w:before="0" w:after="0"/>
        <w:rPr>
          <w:b/>
          <w:bCs/>
          <w:sz w:val="20"/>
          <w:szCs w:val="20"/>
        </w:rPr>
      </w:pPr>
      <w:r w:rsidRPr="00E979C0">
        <w:rPr>
          <w:b/>
          <w:bCs/>
          <w:sz w:val="20"/>
          <w:szCs w:val="20"/>
        </w:rPr>
        <w:t>Test Scenario:</w:t>
      </w:r>
    </w:p>
    <w:p w14:paraId="2FB2AEE3" w14:textId="20C237FD" w:rsidR="00E71B1D" w:rsidRPr="00E979C0" w:rsidRDefault="001424EA" w:rsidP="00E71B1D">
      <w:pPr>
        <w:spacing w:before="0" w:after="0"/>
        <w:rPr>
          <w:sz w:val="20"/>
          <w:szCs w:val="20"/>
        </w:rPr>
      </w:pPr>
      <w:r>
        <w:rPr>
          <w:sz w:val="20"/>
          <w:szCs w:val="20"/>
        </w:rPr>
        <w:t xml:space="preserve">Verify game evaluation of </w:t>
      </w:r>
      <w:r w:rsidRPr="001424EA">
        <w:rPr>
          <w:sz w:val="20"/>
          <w:szCs w:val="20"/>
        </w:rPr>
        <w:t>chess game</w:t>
      </w:r>
    </w:p>
    <w:p w14:paraId="74EBF9A0" w14:textId="77777777" w:rsidR="00E71B1D" w:rsidRPr="00E979C0" w:rsidRDefault="00E71B1D" w:rsidP="00E71B1D">
      <w:pPr>
        <w:spacing w:before="0" w:after="0"/>
        <w:rPr>
          <w:b/>
          <w:bCs/>
          <w:sz w:val="20"/>
          <w:szCs w:val="20"/>
        </w:rPr>
      </w:pPr>
      <w:r w:rsidRPr="00E979C0">
        <w:rPr>
          <w:b/>
          <w:bCs/>
          <w:sz w:val="20"/>
          <w:szCs w:val="20"/>
        </w:rPr>
        <w:t>Test Case:</w:t>
      </w:r>
    </w:p>
    <w:p w14:paraId="1BD4740D" w14:textId="77769CE0" w:rsidR="00E71B1D" w:rsidRPr="00E979C0" w:rsidRDefault="001424EA" w:rsidP="00E71B1D">
      <w:pPr>
        <w:spacing w:before="0" w:after="0"/>
        <w:rPr>
          <w:sz w:val="20"/>
          <w:szCs w:val="20"/>
        </w:rPr>
      </w:pPr>
      <w:r>
        <w:rPr>
          <w:sz w:val="20"/>
          <w:szCs w:val="20"/>
        </w:rPr>
        <w:t>Enters invalid moves in the pgn</w:t>
      </w:r>
    </w:p>
    <w:p w14:paraId="4074D331" w14:textId="77777777" w:rsidR="00E71B1D" w:rsidRPr="00E979C0" w:rsidRDefault="00E71B1D" w:rsidP="00E71B1D">
      <w:pPr>
        <w:spacing w:before="0" w:after="0"/>
        <w:rPr>
          <w:b/>
          <w:bCs/>
          <w:sz w:val="20"/>
          <w:szCs w:val="20"/>
        </w:rPr>
      </w:pPr>
      <w:r w:rsidRPr="00E979C0">
        <w:rPr>
          <w:b/>
          <w:bCs/>
          <w:sz w:val="20"/>
          <w:szCs w:val="20"/>
        </w:rPr>
        <w:t>Pre-Condition:</w:t>
      </w:r>
    </w:p>
    <w:p w14:paraId="5CD6C8AE" w14:textId="77777777" w:rsidR="00E71B1D" w:rsidRPr="00E979C0" w:rsidRDefault="00E71B1D" w:rsidP="00E71B1D">
      <w:pPr>
        <w:spacing w:before="0" w:after="0"/>
        <w:rPr>
          <w:sz w:val="20"/>
          <w:szCs w:val="20"/>
        </w:rPr>
      </w:pPr>
      <w:r w:rsidRPr="00E979C0">
        <w:rPr>
          <w:sz w:val="20"/>
          <w:szCs w:val="20"/>
        </w:rPr>
        <w:t>Nan</w:t>
      </w:r>
    </w:p>
    <w:p w14:paraId="36DD98CC" w14:textId="77777777" w:rsidR="00E71B1D" w:rsidRPr="00E979C0" w:rsidRDefault="00E71B1D" w:rsidP="00E71B1D">
      <w:pPr>
        <w:spacing w:before="0" w:after="0"/>
        <w:rPr>
          <w:b/>
          <w:bCs/>
          <w:sz w:val="20"/>
          <w:szCs w:val="20"/>
        </w:rPr>
      </w:pPr>
      <w:r w:rsidRPr="00E979C0">
        <w:rPr>
          <w:b/>
          <w:bCs/>
          <w:sz w:val="20"/>
          <w:szCs w:val="20"/>
        </w:rPr>
        <w:t>Test Steps:</w:t>
      </w:r>
    </w:p>
    <w:p w14:paraId="6E3B9EED" w14:textId="3C371983" w:rsidR="00E71B1D" w:rsidRDefault="001424EA" w:rsidP="001424EA">
      <w:pPr>
        <w:spacing w:before="0" w:after="0"/>
        <w:rPr>
          <w:sz w:val="20"/>
          <w:szCs w:val="20"/>
        </w:rPr>
      </w:pPr>
      <w:r w:rsidRPr="001424EA">
        <w:rPr>
          <w:sz w:val="20"/>
          <w:szCs w:val="20"/>
        </w:rPr>
        <w:t>1.</w:t>
      </w:r>
      <w:r>
        <w:rPr>
          <w:sz w:val="20"/>
          <w:szCs w:val="20"/>
        </w:rPr>
        <w:t xml:space="preserve"> </w:t>
      </w:r>
      <w:r w:rsidRPr="001424EA">
        <w:rPr>
          <w:sz w:val="20"/>
          <w:szCs w:val="20"/>
        </w:rPr>
        <w:t>Navigate to</w:t>
      </w:r>
      <w:r>
        <w:rPr>
          <w:sz w:val="20"/>
          <w:szCs w:val="20"/>
        </w:rPr>
        <w:t xml:space="preserve"> input pgn screen and fill pgn.</w:t>
      </w:r>
    </w:p>
    <w:p w14:paraId="1E4CFE73" w14:textId="2EE5CA28" w:rsidR="001424EA" w:rsidRPr="001424EA" w:rsidRDefault="001424EA" w:rsidP="001424EA">
      <w:pPr>
        <w:spacing w:before="0" w:after="0"/>
        <w:rPr>
          <w:sz w:val="20"/>
          <w:szCs w:val="20"/>
        </w:rPr>
      </w:pPr>
      <w:r>
        <w:rPr>
          <w:sz w:val="20"/>
          <w:szCs w:val="20"/>
        </w:rPr>
        <w:t>2.Enter “get review” button.</w:t>
      </w:r>
    </w:p>
    <w:p w14:paraId="004CDB9E" w14:textId="77777777" w:rsidR="00E71B1D" w:rsidRPr="00E979C0" w:rsidRDefault="00E71B1D" w:rsidP="00E71B1D">
      <w:pPr>
        <w:spacing w:before="0" w:after="0"/>
        <w:rPr>
          <w:b/>
          <w:bCs/>
          <w:sz w:val="20"/>
          <w:szCs w:val="20"/>
        </w:rPr>
      </w:pPr>
      <w:r w:rsidRPr="00E979C0">
        <w:rPr>
          <w:b/>
          <w:bCs/>
          <w:sz w:val="20"/>
          <w:szCs w:val="20"/>
        </w:rPr>
        <w:t>Test Data:</w:t>
      </w:r>
    </w:p>
    <w:p w14:paraId="1F91F712" w14:textId="0A4F97EE" w:rsidR="00E71B1D" w:rsidRPr="00E979C0" w:rsidRDefault="001424EA" w:rsidP="00E71B1D">
      <w:pPr>
        <w:spacing w:before="0" w:after="0"/>
        <w:rPr>
          <w:sz w:val="20"/>
          <w:szCs w:val="20"/>
        </w:rPr>
      </w:pPr>
      <w:r>
        <w:rPr>
          <w:sz w:val="20"/>
          <w:szCs w:val="20"/>
        </w:rPr>
        <w:t>Pgn with invalid moves.</w:t>
      </w:r>
    </w:p>
    <w:p w14:paraId="3DC029A2" w14:textId="77777777" w:rsidR="00E71B1D" w:rsidRPr="00E979C0" w:rsidRDefault="00E71B1D" w:rsidP="00E71B1D">
      <w:pPr>
        <w:spacing w:before="0" w:after="0"/>
        <w:rPr>
          <w:b/>
          <w:bCs/>
          <w:sz w:val="20"/>
          <w:szCs w:val="20"/>
        </w:rPr>
      </w:pPr>
      <w:r w:rsidRPr="00E979C0">
        <w:rPr>
          <w:b/>
          <w:bCs/>
          <w:sz w:val="20"/>
          <w:szCs w:val="20"/>
        </w:rPr>
        <w:t>Expected Result:</w:t>
      </w:r>
    </w:p>
    <w:p w14:paraId="100A07A4" w14:textId="285814D6" w:rsidR="00E71B1D" w:rsidRPr="00E979C0" w:rsidRDefault="001424EA" w:rsidP="00E71B1D">
      <w:pPr>
        <w:spacing w:before="0" w:after="0"/>
        <w:rPr>
          <w:sz w:val="20"/>
          <w:szCs w:val="20"/>
        </w:rPr>
      </w:pPr>
      <w:r>
        <w:rPr>
          <w:sz w:val="20"/>
          <w:szCs w:val="20"/>
        </w:rPr>
        <w:t>Game review with no moves</w:t>
      </w:r>
    </w:p>
    <w:p w14:paraId="6BD3E59C" w14:textId="77777777" w:rsidR="00E71B1D" w:rsidRPr="00E979C0" w:rsidRDefault="00E71B1D" w:rsidP="00E71B1D">
      <w:pPr>
        <w:spacing w:before="0" w:after="0"/>
        <w:rPr>
          <w:b/>
          <w:bCs/>
          <w:sz w:val="20"/>
          <w:szCs w:val="20"/>
        </w:rPr>
      </w:pPr>
      <w:r w:rsidRPr="00E979C0">
        <w:rPr>
          <w:b/>
          <w:bCs/>
          <w:sz w:val="20"/>
          <w:szCs w:val="20"/>
        </w:rPr>
        <w:t>Post Condition:</w:t>
      </w:r>
    </w:p>
    <w:p w14:paraId="3B1C7301" w14:textId="77777777" w:rsidR="00E71B1D" w:rsidRPr="00E979C0" w:rsidRDefault="00E71B1D" w:rsidP="00E71B1D">
      <w:pPr>
        <w:spacing w:before="0" w:after="0"/>
        <w:rPr>
          <w:sz w:val="20"/>
          <w:szCs w:val="20"/>
        </w:rPr>
      </w:pPr>
      <w:r w:rsidRPr="00E979C0">
        <w:rPr>
          <w:sz w:val="20"/>
          <w:szCs w:val="20"/>
        </w:rPr>
        <w:t>Nan</w:t>
      </w:r>
    </w:p>
    <w:p w14:paraId="4D74C567" w14:textId="77777777" w:rsidR="00E71B1D" w:rsidRPr="00E979C0" w:rsidRDefault="00E71B1D" w:rsidP="00E71B1D">
      <w:pPr>
        <w:spacing w:before="0" w:after="0"/>
        <w:rPr>
          <w:b/>
          <w:bCs/>
          <w:sz w:val="20"/>
          <w:szCs w:val="20"/>
        </w:rPr>
      </w:pPr>
      <w:r w:rsidRPr="00E979C0">
        <w:rPr>
          <w:b/>
          <w:bCs/>
          <w:sz w:val="20"/>
          <w:szCs w:val="20"/>
        </w:rPr>
        <w:t>Actual Result:</w:t>
      </w:r>
    </w:p>
    <w:p w14:paraId="13C5EAAB" w14:textId="5DDB9083" w:rsidR="00E71B1D" w:rsidRPr="00E979C0" w:rsidRDefault="00AD105E" w:rsidP="00E71B1D">
      <w:pPr>
        <w:spacing w:before="0" w:after="0"/>
        <w:rPr>
          <w:sz w:val="20"/>
          <w:szCs w:val="20"/>
        </w:rPr>
      </w:pPr>
      <w:r>
        <w:rPr>
          <w:sz w:val="20"/>
          <w:szCs w:val="20"/>
        </w:rPr>
        <w:t>Game review with no moves</w:t>
      </w:r>
    </w:p>
    <w:p w14:paraId="2AC86B54" w14:textId="77777777" w:rsidR="00E71B1D" w:rsidRPr="00E979C0" w:rsidRDefault="00E71B1D" w:rsidP="00E71B1D">
      <w:pPr>
        <w:spacing w:before="0" w:after="0"/>
        <w:rPr>
          <w:b/>
          <w:bCs/>
          <w:sz w:val="20"/>
          <w:szCs w:val="20"/>
        </w:rPr>
      </w:pPr>
      <w:r w:rsidRPr="00E979C0">
        <w:rPr>
          <w:b/>
          <w:bCs/>
          <w:sz w:val="20"/>
          <w:szCs w:val="20"/>
        </w:rPr>
        <w:t>Status:</w:t>
      </w:r>
    </w:p>
    <w:p w14:paraId="37B87BEA" w14:textId="22855A85" w:rsidR="00E71B1D" w:rsidRDefault="00E71B1D" w:rsidP="00E71B1D">
      <w:pPr>
        <w:pBdr>
          <w:bottom w:val="single" w:sz="6" w:space="1" w:color="auto"/>
        </w:pBdr>
        <w:spacing w:before="0" w:after="0"/>
        <w:rPr>
          <w:sz w:val="20"/>
          <w:szCs w:val="20"/>
        </w:rPr>
      </w:pPr>
      <w:r w:rsidRPr="00E979C0">
        <w:rPr>
          <w:sz w:val="20"/>
          <w:szCs w:val="20"/>
        </w:rPr>
        <w:t>Pass</w:t>
      </w:r>
    </w:p>
    <w:p w14:paraId="4DC833D0" w14:textId="1478A13C" w:rsidR="006B183F" w:rsidRDefault="006B183F">
      <w:pPr>
        <w:rPr>
          <w:sz w:val="20"/>
          <w:szCs w:val="20"/>
        </w:rPr>
      </w:pPr>
      <w:r>
        <w:rPr>
          <w:sz w:val="20"/>
          <w:szCs w:val="20"/>
        </w:rPr>
        <w:br w:type="page"/>
      </w:r>
    </w:p>
    <w:p w14:paraId="016061A3" w14:textId="77777777" w:rsidR="00AD105E" w:rsidRPr="00E979C0" w:rsidRDefault="00AD105E" w:rsidP="00AD105E">
      <w:pPr>
        <w:spacing w:before="0" w:after="0"/>
        <w:rPr>
          <w:b/>
          <w:bCs/>
          <w:sz w:val="20"/>
          <w:szCs w:val="20"/>
        </w:rPr>
      </w:pPr>
      <w:r w:rsidRPr="00E979C0">
        <w:rPr>
          <w:b/>
          <w:bCs/>
          <w:sz w:val="20"/>
          <w:szCs w:val="20"/>
        </w:rPr>
        <w:lastRenderedPageBreak/>
        <w:t>Test Case Id:</w:t>
      </w:r>
    </w:p>
    <w:p w14:paraId="698E4B2E" w14:textId="3C81C873" w:rsidR="00AD105E" w:rsidRPr="00E979C0" w:rsidRDefault="00AD105E" w:rsidP="00AD105E">
      <w:pPr>
        <w:spacing w:before="0" w:after="0"/>
        <w:rPr>
          <w:sz w:val="20"/>
          <w:szCs w:val="20"/>
        </w:rPr>
      </w:pPr>
      <w:r>
        <w:rPr>
          <w:sz w:val="20"/>
          <w:szCs w:val="20"/>
        </w:rPr>
        <w:t>Test_GameAnalysis_2</w:t>
      </w:r>
    </w:p>
    <w:p w14:paraId="12E720EC" w14:textId="77777777" w:rsidR="00AD105E" w:rsidRPr="00E979C0" w:rsidRDefault="00AD105E" w:rsidP="00AD105E">
      <w:pPr>
        <w:spacing w:before="0" w:after="0"/>
        <w:rPr>
          <w:b/>
          <w:bCs/>
          <w:sz w:val="20"/>
          <w:szCs w:val="20"/>
        </w:rPr>
      </w:pPr>
      <w:r w:rsidRPr="00E979C0">
        <w:rPr>
          <w:b/>
          <w:bCs/>
          <w:sz w:val="20"/>
          <w:szCs w:val="20"/>
        </w:rPr>
        <w:t>Test Scenario:</w:t>
      </w:r>
    </w:p>
    <w:p w14:paraId="47E6AA51" w14:textId="77777777" w:rsidR="00AD105E" w:rsidRPr="00E979C0" w:rsidRDefault="00AD105E" w:rsidP="00AD105E">
      <w:pPr>
        <w:spacing w:before="0" w:after="0"/>
        <w:rPr>
          <w:sz w:val="20"/>
          <w:szCs w:val="20"/>
        </w:rPr>
      </w:pPr>
      <w:r>
        <w:rPr>
          <w:sz w:val="20"/>
          <w:szCs w:val="20"/>
        </w:rPr>
        <w:t xml:space="preserve">Verify game evaluation of </w:t>
      </w:r>
      <w:r w:rsidRPr="001424EA">
        <w:rPr>
          <w:sz w:val="20"/>
          <w:szCs w:val="20"/>
        </w:rPr>
        <w:t>chess game</w:t>
      </w:r>
    </w:p>
    <w:p w14:paraId="7720C22F" w14:textId="77777777" w:rsidR="00AD105E" w:rsidRPr="00E979C0" w:rsidRDefault="00AD105E" w:rsidP="00AD105E">
      <w:pPr>
        <w:spacing w:before="0" w:after="0"/>
        <w:rPr>
          <w:b/>
          <w:bCs/>
          <w:sz w:val="20"/>
          <w:szCs w:val="20"/>
        </w:rPr>
      </w:pPr>
      <w:r w:rsidRPr="00E979C0">
        <w:rPr>
          <w:b/>
          <w:bCs/>
          <w:sz w:val="20"/>
          <w:szCs w:val="20"/>
        </w:rPr>
        <w:t>Test Case:</w:t>
      </w:r>
    </w:p>
    <w:p w14:paraId="3EC68055" w14:textId="75653796" w:rsidR="00AD105E" w:rsidRPr="00E979C0" w:rsidRDefault="00AD105E" w:rsidP="00AD105E">
      <w:pPr>
        <w:spacing w:before="0" w:after="0"/>
        <w:rPr>
          <w:sz w:val="20"/>
          <w:szCs w:val="20"/>
        </w:rPr>
      </w:pPr>
      <w:r>
        <w:rPr>
          <w:sz w:val="20"/>
          <w:szCs w:val="20"/>
        </w:rPr>
        <w:t>Enters valid moves in the pgn</w:t>
      </w:r>
    </w:p>
    <w:p w14:paraId="60360F13" w14:textId="77777777" w:rsidR="00AD105E" w:rsidRPr="00E979C0" w:rsidRDefault="00AD105E" w:rsidP="00AD105E">
      <w:pPr>
        <w:spacing w:before="0" w:after="0"/>
        <w:rPr>
          <w:b/>
          <w:bCs/>
          <w:sz w:val="20"/>
          <w:szCs w:val="20"/>
        </w:rPr>
      </w:pPr>
      <w:r w:rsidRPr="00E979C0">
        <w:rPr>
          <w:b/>
          <w:bCs/>
          <w:sz w:val="20"/>
          <w:szCs w:val="20"/>
        </w:rPr>
        <w:t>Pre-Condition:</w:t>
      </w:r>
    </w:p>
    <w:p w14:paraId="14ED2FB6" w14:textId="77777777" w:rsidR="00AD105E" w:rsidRPr="00E979C0" w:rsidRDefault="00AD105E" w:rsidP="00AD105E">
      <w:pPr>
        <w:spacing w:before="0" w:after="0"/>
        <w:rPr>
          <w:sz w:val="20"/>
          <w:szCs w:val="20"/>
        </w:rPr>
      </w:pPr>
      <w:r w:rsidRPr="00E979C0">
        <w:rPr>
          <w:sz w:val="20"/>
          <w:szCs w:val="20"/>
        </w:rPr>
        <w:t>Nan</w:t>
      </w:r>
    </w:p>
    <w:p w14:paraId="6A4C0A7E" w14:textId="77777777" w:rsidR="00AD105E" w:rsidRPr="00E979C0" w:rsidRDefault="00AD105E" w:rsidP="00AD105E">
      <w:pPr>
        <w:spacing w:before="0" w:after="0"/>
        <w:rPr>
          <w:b/>
          <w:bCs/>
          <w:sz w:val="20"/>
          <w:szCs w:val="20"/>
        </w:rPr>
      </w:pPr>
      <w:r w:rsidRPr="00E979C0">
        <w:rPr>
          <w:b/>
          <w:bCs/>
          <w:sz w:val="20"/>
          <w:szCs w:val="20"/>
        </w:rPr>
        <w:t>Test Steps:</w:t>
      </w:r>
    </w:p>
    <w:p w14:paraId="023B7884" w14:textId="77777777" w:rsidR="00AD105E" w:rsidRDefault="00AD105E" w:rsidP="00AD105E">
      <w:pPr>
        <w:spacing w:before="0" w:after="0"/>
        <w:rPr>
          <w:sz w:val="20"/>
          <w:szCs w:val="20"/>
        </w:rPr>
      </w:pPr>
      <w:r w:rsidRPr="001424EA">
        <w:rPr>
          <w:sz w:val="20"/>
          <w:szCs w:val="20"/>
        </w:rPr>
        <w:t>1.</w:t>
      </w:r>
      <w:r>
        <w:rPr>
          <w:sz w:val="20"/>
          <w:szCs w:val="20"/>
        </w:rPr>
        <w:t xml:space="preserve"> </w:t>
      </w:r>
      <w:r w:rsidRPr="001424EA">
        <w:rPr>
          <w:sz w:val="20"/>
          <w:szCs w:val="20"/>
        </w:rPr>
        <w:t>Navigate to</w:t>
      </w:r>
      <w:r>
        <w:rPr>
          <w:sz w:val="20"/>
          <w:szCs w:val="20"/>
        </w:rPr>
        <w:t xml:space="preserve"> input pgn screen and fill pgn.</w:t>
      </w:r>
    </w:p>
    <w:p w14:paraId="3E8B1348" w14:textId="77777777" w:rsidR="00AD105E" w:rsidRPr="001424EA" w:rsidRDefault="00AD105E" w:rsidP="00AD105E">
      <w:pPr>
        <w:spacing w:before="0" w:after="0"/>
        <w:rPr>
          <w:sz w:val="20"/>
          <w:szCs w:val="20"/>
        </w:rPr>
      </w:pPr>
      <w:r>
        <w:rPr>
          <w:sz w:val="20"/>
          <w:szCs w:val="20"/>
        </w:rPr>
        <w:t>2.Enter “get review” button.</w:t>
      </w:r>
    </w:p>
    <w:p w14:paraId="786F74E4" w14:textId="77777777" w:rsidR="00AD105E" w:rsidRPr="00E979C0" w:rsidRDefault="00AD105E" w:rsidP="00AD105E">
      <w:pPr>
        <w:spacing w:before="0" w:after="0"/>
        <w:rPr>
          <w:b/>
          <w:bCs/>
          <w:sz w:val="20"/>
          <w:szCs w:val="20"/>
        </w:rPr>
      </w:pPr>
      <w:r w:rsidRPr="00E979C0">
        <w:rPr>
          <w:b/>
          <w:bCs/>
          <w:sz w:val="20"/>
          <w:szCs w:val="20"/>
        </w:rPr>
        <w:t>Test Data:</w:t>
      </w:r>
    </w:p>
    <w:p w14:paraId="66E44776" w14:textId="2987C76E" w:rsidR="00AD105E" w:rsidRPr="00E979C0" w:rsidRDefault="00AD105E" w:rsidP="00AD105E">
      <w:pPr>
        <w:spacing w:before="0" w:after="0"/>
        <w:rPr>
          <w:sz w:val="20"/>
          <w:szCs w:val="20"/>
        </w:rPr>
      </w:pPr>
      <w:r>
        <w:rPr>
          <w:sz w:val="20"/>
          <w:szCs w:val="20"/>
        </w:rPr>
        <w:t>Pgn with valid moves.</w:t>
      </w:r>
    </w:p>
    <w:p w14:paraId="5E9664CA" w14:textId="77777777" w:rsidR="00AD105E" w:rsidRPr="00E979C0" w:rsidRDefault="00AD105E" w:rsidP="00AD105E">
      <w:pPr>
        <w:spacing w:before="0" w:after="0"/>
        <w:rPr>
          <w:b/>
          <w:bCs/>
          <w:sz w:val="20"/>
          <w:szCs w:val="20"/>
        </w:rPr>
      </w:pPr>
      <w:r w:rsidRPr="00E979C0">
        <w:rPr>
          <w:b/>
          <w:bCs/>
          <w:sz w:val="20"/>
          <w:szCs w:val="20"/>
        </w:rPr>
        <w:t>Expected Result:</w:t>
      </w:r>
    </w:p>
    <w:p w14:paraId="16341ABA" w14:textId="77777777" w:rsidR="00AD105E" w:rsidRPr="00AD105E" w:rsidRDefault="00AD105E" w:rsidP="00AD105E">
      <w:pPr>
        <w:spacing w:before="0" w:after="0"/>
        <w:rPr>
          <w:sz w:val="20"/>
          <w:szCs w:val="20"/>
        </w:rPr>
      </w:pPr>
      <w:r w:rsidRPr="00AD105E">
        <w:rPr>
          <w:sz w:val="20"/>
          <w:szCs w:val="20"/>
        </w:rPr>
        <w:t>analysis screen should display each move with:</w:t>
      </w:r>
    </w:p>
    <w:p w14:paraId="67F214B4" w14:textId="77777777" w:rsidR="00AD105E" w:rsidRPr="00AD105E" w:rsidRDefault="00AD105E" w:rsidP="00AD105E">
      <w:pPr>
        <w:numPr>
          <w:ilvl w:val="0"/>
          <w:numId w:val="43"/>
        </w:numPr>
        <w:spacing w:before="0" w:after="0"/>
        <w:rPr>
          <w:sz w:val="20"/>
          <w:szCs w:val="20"/>
        </w:rPr>
      </w:pPr>
      <w:r w:rsidRPr="00AD105E">
        <w:rPr>
          <w:sz w:val="20"/>
          <w:szCs w:val="20"/>
        </w:rPr>
        <w:t>Evaluation score (e.g., +1.2, -0.5)</w:t>
      </w:r>
    </w:p>
    <w:p w14:paraId="4D113400" w14:textId="77777777" w:rsidR="00AD105E" w:rsidRPr="00AD105E" w:rsidRDefault="00AD105E" w:rsidP="00AD105E">
      <w:pPr>
        <w:numPr>
          <w:ilvl w:val="0"/>
          <w:numId w:val="43"/>
        </w:numPr>
        <w:spacing w:before="0" w:after="0"/>
        <w:rPr>
          <w:sz w:val="20"/>
          <w:szCs w:val="20"/>
        </w:rPr>
      </w:pPr>
      <w:r w:rsidRPr="00AD105E">
        <w:rPr>
          <w:sz w:val="20"/>
          <w:szCs w:val="20"/>
        </w:rPr>
        <w:t>Best alternative move (if applicable)</w:t>
      </w:r>
    </w:p>
    <w:p w14:paraId="2804D272" w14:textId="77777777" w:rsidR="00AD105E" w:rsidRPr="00AD105E" w:rsidRDefault="00AD105E" w:rsidP="00AD105E">
      <w:pPr>
        <w:numPr>
          <w:ilvl w:val="0"/>
          <w:numId w:val="43"/>
        </w:numPr>
        <w:spacing w:before="0" w:after="0"/>
        <w:rPr>
          <w:sz w:val="20"/>
          <w:szCs w:val="20"/>
        </w:rPr>
      </w:pPr>
      <w:r w:rsidRPr="00AD105E">
        <w:rPr>
          <w:sz w:val="20"/>
          <w:szCs w:val="20"/>
        </w:rPr>
        <w:t>A comment or suggestion if the move was suboptimal</w:t>
      </w:r>
    </w:p>
    <w:p w14:paraId="496A360F" w14:textId="77777777" w:rsidR="00AD105E" w:rsidRPr="00E979C0" w:rsidRDefault="00AD105E" w:rsidP="00AD105E">
      <w:pPr>
        <w:spacing w:before="0" w:after="0"/>
        <w:rPr>
          <w:b/>
          <w:bCs/>
          <w:sz w:val="20"/>
          <w:szCs w:val="20"/>
        </w:rPr>
      </w:pPr>
      <w:r w:rsidRPr="00E979C0">
        <w:rPr>
          <w:b/>
          <w:bCs/>
          <w:sz w:val="20"/>
          <w:szCs w:val="20"/>
        </w:rPr>
        <w:t>Post Condition:</w:t>
      </w:r>
    </w:p>
    <w:p w14:paraId="0AA8B45F" w14:textId="77777777" w:rsidR="00AD105E" w:rsidRPr="00E979C0" w:rsidRDefault="00AD105E" w:rsidP="00AD105E">
      <w:pPr>
        <w:spacing w:before="0" w:after="0"/>
        <w:rPr>
          <w:sz w:val="20"/>
          <w:szCs w:val="20"/>
        </w:rPr>
      </w:pPr>
      <w:r w:rsidRPr="00E979C0">
        <w:rPr>
          <w:sz w:val="20"/>
          <w:szCs w:val="20"/>
        </w:rPr>
        <w:t>Nan</w:t>
      </w:r>
    </w:p>
    <w:p w14:paraId="051C489A" w14:textId="77777777" w:rsidR="00AD105E" w:rsidRPr="00E979C0" w:rsidRDefault="00AD105E" w:rsidP="00AD105E">
      <w:pPr>
        <w:spacing w:before="0" w:after="0"/>
        <w:rPr>
          <w:b/>
          <w:bCs/>
          <w:sz w:val="20"/>
          <w:szCs w:val="20"/>
        </w:rPr>
      </w:pPr>
      <w:r w:rsidRPr="00E979C0">
        <w:rPr>
          <w:b/>
          <w:bCs/>
          <w:sz w:val="20"/>
          <w:szCs w:val="20"/>
        </w:rPr>
        <w:t>Actual Result:</w:t>
      </w:r>
    </w:p>
    <w:p w14:paraId="316773F8" w14:textId="77777777" w:rsidR="00AD105E" w:rsidRDefault="00AD105E" w:rsidP="00AD105E">
      <w:pPr>
        <w:spacing w:before="0" w:after="0"/>
        <w:rPr>
          <w:sz w:val="20"/>
          <w:szCs w:val="20"/>
        </w:rPr>
      </w:pPr>
      <w:r w:rsidRPr="00AD105E">
        <w:rPr>
          <w:sz w:val="20"/>
          <w:szCs w:val="20"/>
        </w:rPr>
        <w:t>The game was successfully analyzed. Evaluation and annotations matched backend response.</w:t>
      </w:r>
    </w:p>
    <w:p w14:paraId="64086823" w14:textId="3353D036" w:rsidR="00AD105E" w:rsidRPr="00E979C0" w:rsidRDefault="00AD105E" w:rsidP="00AD105E">
      <w:pPr>
        <w:spacing w:before="0" w:after="0"/>
        <w:rPr>
          <w:b/>
          <w:bCs/>
          <w:sz w:val="20"/>
          <w:szCs w:val="20"/>
        </w:rPr>
      </w:pPr>
      <w:r w:rsidRPr="00E979C0">
        <w:rPr>
          <w:b/>
          <w:bCs/>
          <w:sz w:val="20"/>
          <w:szCs w:val="20"/>
        </w:rPr>
        <w:t>Status:</w:t>
      </w:r>
    </w:p>
    <w:p w14:paraId="318FE8B9" w14:textId="77777777" w:rsidR="00AD105E" w:rsidRDefault="00AD105E" w:rsidP="00AD105E">
      <w:pPr>
        <w:pBdr>
          <w:bottom w:val="single" w:sz="6" w:space="1" w:color="auto"/>
        </w:pBdr>
        <w:spacing w:before="0" w:after="0"/>
        <w:rPr>
          <w:sz w:val="20"/>
          <w:szCs w:val="20"/>
        </w:rPr>
      </w:pPr>
      <w:r w:rsidRPr="00E979C0">
        <w:rPr>
          <w:sz w:val="20"/>
          <w:szCs w:val="20"/>
        </w:rPr>
        <w:t>Pass</w:t>
      </w:r>
    </w:p>
    <w:p w14:paraId="4950654D" w14:textId="77777777" w:rsidR="00E71B1D" w:rsidRPr="00E979C0" w:rsidRDefault="00E71B1D" w:rsidP="00E71B1D">
      <w:pPr>
        <w:spacing w:before="0" w:after="0"/>
        <w:rPr>
          <w:sz w:val="20"/>
          <w:szCs w:val="20"/>
        </w:rPr>
      </w:pPr>
    </w:p>
    <w:p w14:paraId="08B72E25" w14:textId="60751E6B" w:rsidR="00AD105E" w:rsidRDefault="00AD105E">
      <w:pPr>
        <w:rPr>
          <w:b/>
          <w:bCs/>
          <w:sz w:val="20"/>
          <w:szCs w:val="20"/>
        </w:rPr>
      </w:pPr>
      <w:r>
        <w:rPr>
          <w:b/>
          <w:bCs/>
          <w:sz w:val="20"/>
          <w:szCs w:val="20"/>
        </w:rPr>
        <w:br w:type="page"/>
      </w:r>
    </w:p>
    <w:p w14:paraId="081CC664" w14:textId="7613B761" w:rsidR="005C6896" w:rsidRDefault="00AD105E" w:rsidP="00AD105E">
      <w:pPr>
        <w:pStyle w:val="Heading1"/>
      </w:pPr>
      <w:bookmarkStart w:id="36" w:name="_Toc198067032"/>
      <w:bookmarkStart w:id="37" w:name="_Toc198077675"/>
      <w:r>
        <w:lastRenderedPageBreak/>
        <w:t>Release 2 Notes</w:t>
      </w:r>
      <w:bookmarkEnd w:id="36"/>
      <w:bookmarkEnd w:id="37"/>
    </w:p>
    <w:p w14:paraId="467F83F8" w14:textId="485B060F" w:rsidR="009D4D6B" w:rsidRDefault="009D4D6B" w:rsidP="009D4D6B">
      <w:r w:rsidRPr="009D4D6B">
        <w:t>As per Release 1 notes, the targets that were to be implemented for the next delivery have been implemented.</w:t>
      </w:r>
    </w:p>
    <w:p w14:paraId="78718E6D" w14:textId="6CAE7FD1" w:rsidR="009D4D6B" w:rsidRPr="009D4D6B" w:rsidRDefault="009D4D6B" w:rsidP="009D4D6B">
      <w:r>
        <w:t>Community Feature:</w:t>
      </w:r>
    </w:p>
    <w:p w14:paraId="4C2CDD3A" w14:textId="77777777" w:rsidR="009D4D6B" w:rsidRDefault="009D4D6B" w:rsidP="009D4D6B">
      <w:pPr>
        <w:rPr>
          <w:rFonts w:ascii="Times New Roman" w:eastAsia="Times New Roman" w:hAnsi="Times New Roman" w:cs="Times New Roman"/>
          <w:color w:val="auto"/>
          <w:sz w:val="24"/>
          <w:szCs w:val="24"/>
        </w:rPr>
      </w:pPr>
      <w:r>
        <w:rPr>
          <w:noProof/>
        </w:rPr>
        <w:drawing>
          <wp:inline distT="0" distB="0" distL="0" distR="0" wp14:anchorId="34D4492D" wp14:editId="5D7844B2">
            <wp:extent cx="2268415" cy="5041276"/>
            <wp:effectExtent l="0" t="0" r="0" b="6985"/>
            <wp:docPr id="10391193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1270" cy="5047621"/>
                    </a:xfrm>
                    <a:prstGeom prst="rect">
                      <a:avLst/>
                    </a:prstGeom>
                    <a:noFill/>
                    <a:ln>
                      <a:noFill/>
                    </a:ln>
                  </pic:spPr>
                </pic:pic>
              </a:graphicData>
            </a:graphic>
          </wp:inline>
        </w:drawing>
      </w:r>
      <w:r w:rsidRPr="009D4D6B">
        <w:rPr>
          <w:rFonts w:ascii="Times New Roman" w:eastAsia="Times New Roman" w:hAnsi="Times New Roman" w:cs="Times New Roman"/>
          <w:color w:val="auto"/>
          <w:sz w:val="24"/>
          <w:szCs w:val="24"/>
        </w:rPr>
        <w:t xml:space="preserve"> </w:t>
      </w:r>
    </w:p>
    <w:p w14:paraId="7565C8E0" w14:textId="77777777" w:rsidR="009D4D6B" w:rsidRDefault="009D4D6B" w:rsidP="009D4D6B">
      <w:pPr>
        <w:rPr>
          <w:rFonts w:ascii="Times New Roman" w:eastAsia="Times New Roman" w:hAnsi="Times New Roman" w:cs="Times New Roman"/>
          <w:color w:val="auto"/>
          <w:sz w:val="24"/>
          <w:szCs w:val="24"/>
        </w:rPr>
      </w:pPr>
    </w:p>
    <w:p w14:paraId="093F6891" w14:textId="10882BD1" w:rsidR="009D4D6B" w:rsidRDefault="009D4D6B" w:rsidP="009D4D6B">
      <w:r w:rsidRPr="009D4D6B">
        <w:t>This release focuses on enhancing overall usability, addressing bugs identified through feedback and testing, and introducing new features to foster a stronger community presence within the app. Performance enhancements have also been made to improve responsiveness and reduce multiplayer latency.</w:t>
      </w:r>
    </w:p>
    <w:p w14:paraId="5305BCFA" w14:textId="77777777" w:rsidR="009D4D6B" w:rsidRDefault="009D4D6B">
      <w:r>
        <w:br w:type="page"/>
      </w:r>
    </w:p>
    <w:p w14:paraId="6BE6CE60" w14:textId="2A02041B" w:rsidR="009D4D6B" w:rsidRPr="009D4D6B" w:rsidRDefault="009D4D6B" w:rsidP="009D4D6B">
      <w:pPr>
        <w:pStyle w:val="Heading1"/>
        <w:rPr>
          <w:rFonts w:asciiTheme="minorHAnsi" w:hAnsiTheme="minorHAnsi" w:cstheme="minorBidi"/>
          <w:sz w:val="22"/>
        </w:rPr>
      </w:pPr>
      <w:bookmarkStart w:id="38" w:name="_Toc198067033"/>
      <w:bookmarkStart w:id="39" w:name="_Toc198077676"/>
      <w:r>
        <w:lastRenderedPageBreak/>
        <w:t>F</w:t>
      </w:r>
      <w:r w:rsidR="00636079">
        <w:t>u</w:t>
      </w:r>
      <w:r>
        <w:t>ture Work</w:t>
      </w:r>
      <w:bookmarkEnd w:id="38"/>
      <w:bookmarkEnd w:id="39"/>
    </w:p>
    <w:p w14:paraId="543E7513" w14:textId="772D0050" w:rsidR="00381697" w:rsidRDefault="00381697" w:rsidP="00381697">
      <w:r w:rsidRPr="00381697">
        <w:t xml:space="preserve">All functionalities outlined in the SRS and user stories have been implemented as planned. In terms of future scope, several feature ideas are under consideration to further enhance the platform. These include a </w:t>
      </w:r>
      <w:r w:rsidRPr="00381697">
        <w:rPr>
          <w:b/>
          <w:bCs/>
        </w:rPr>
        <w:t>Player Rating System</w:t>
      </w:r>
      <w:r w:rsidRPr="00381697">
        <w:t xml:space="preserve"> to reflect performance, a </w:t>
      </w:r>
      <w:r w:rsidRPr="00381697">
        <w:rPr>
          <w:b/>
          <w:bCs/>
        </w:rPr>
        <w:t>Learning Section</w:t>
      </w:r>
      <w:r w:rsidRPr="00381697">
        <w:t xml:space="preserve"> with puzzles and tutorials, and an </w:t>
      </w:r>
      <w:r w:rsidRPr="00381697">
        <w:rPr>
          <w:b/>
          <w:bCs/>
        </w:rPr>
        <w:t>Opening Explorer</w:t>
      </w:r>
      <w:r w:rsidRPr="00381697">
        <w:t xml:space="preserve"> to help users study common chess openings. While these features are still in the ideation or early planning phase, they offer potential for improving user engagement and the overall gameplay experience in upcoming releases.</w:t>
      </w:r>
    </w:p>
    <w:p w14:paraId="1471EC7C" w14:textId="77777777" w:rsidR="00381697" w:rsidRDefault="00381697">
      <w:r>
        <w:br w:type="page"/>
      </w:r>
    </w:p>
    <w:p w14:paraId="7F5EE967" w14:textId="5C38FCAC" w:rsidR="00AD105E" w:rsidRDefault="00381697" w:rsidP="00381697">
      <w:pPr>
        <w:pStyle w:val="Heading1"/>
      </w:pPr>
      <w:bookmarkStart w:id="40" w:name="_Toc198067034"/>
      <w:bookmarkStart w:id="41" w:name="_Toc198077677"/>
      <w:r>
        <w:lastRenderedPageBreak/>
        <w:t>References</w:t>
      </w:r>
      <w:bookmarkEnd w:id="40"/>
      <w:bookmarkEnd w:id="41"/>
    </w:p>
    <w:p w14:paraId="4E391B94" w14:textId="77777777" w:rsidR="00381697" w:rsidRPr="00381697" w:rsidRDefault="00381697" w:rsidP="00381697">
      <w:pPr>
        <w:numPr>
          <w:ilvl w:val="0"/>
          <w:numId w:val="45"/>
        </w:numPr>
      </w:pPr>
      <w:r w:rsidRPr="00381697">
        <w:rPr>
          <w:b/>
          <w:bCs/>
        </w:rPr>
        <w:t>Ktor Documentation (Official)</w:t>
      </w:r>
      <w:r w:rsidRPr="00381697">
        <w:br/>
        <w:t>https://ktor.io/docs</w:t>
      </w:r>
    </w:p>
    <w:p w14:paraId="7FE3E24A" w14:textId="77777777" w:rsidR="00381697" w:rsidRPr="00381697" w:rsidRDefault="00381697" w:rsidP="00381697">
      <w:pPr>
        <w:numPr>
          <w:ilvl w:val="0"/>
          <w:numId w:val="45"/>
        </w:numPr>
      </w:pPr>
      <w:r w:rsidRPr="00381697">
        <w:rPr>
          <w:b/>
          <w:bCs/>
        </w:rPr>
        <w:t>Jetpack Compose – Android Developers</w:t>
      </w:r>
      <w:r w:rsidRPr="00381697">
        <w:br/>
      </w:r>
      <w:hyperlink r:id="rId29" w:tgtFrame="_new" w:history="1">
        <w:r w:rsidRPr="00381697">
          <w:rPr>
            <w:rStyle w:val="Hyperlink"/>
          </w:rPr>
          <w:t>https://developer.android.com/jetpack/compose</w:t>
        </w:r>
      </w:hyperlink>
    </w:p>
    <w:p w14:paraId="646D35CE" w14:textId="77777777" w:rsidR="00381697" w:rsidRPr="00381697" w:rsidRDefault="00381697" w:rsidP="00381697">
      <w:pPr>
        <w:numPr>
          <w:ilvl w:val="0"/>
          <w:numId w:val="45"/>
        </w:numPr>
      </w:pPr>
      <w:r w:rsidRPr="00381697">
        <w:rPr>
          <w:b/>
          <w:bCs/>
        </w:rPr>
        <w:t>Chess.com – Chess Rules, Puzzles, and Community</w:t>
      </w:r>
      <w:r w:rsidRPr="00381697">
        <w:br/>
      </w:r>
      <w:hyperlink r:id="rId30" w:tgtFrame="_new" w:history="1">
        <w:r w:rsidRPr="00381697">
          <w:rPr>
            <w:rStyle w:val="Hyperlink"/>
          </w:rPr>
          <w:t>https://www.chess.com</w:t>
        </w:r>
      </w:hyperlink>
    </w:p>
    <w:p w14:paraId="4CB602AA" w14:textId="77777777" w:rsidR="00381697" w:rsidRPr="00381697" w:rsidRDefault="00381697" w:rsidP="00381697">
      <w:pPr>
        <w:numPr>
          <w:ilvl w:val="0"/>
          <w:numId w:val="45"/>
        </w:numPr>
      </w:pPr>
      <w:r w:rsidRPr="00381697">
        <w:rPr>
          <w:b/>
          <w:bCs/>
        </w:rPr>
        <w:t>Lichess.org – Free Online Chess Server and Open Source Tools</w:t>
      </w:r>
      <w:r w:rsidRPr="00381697">
        <w:br/>
      </w:r>
      <w:hyperlink r:id="rId31" w:tgtFrame="_new" w:history="1">
        <w:r w:rsidRPr="00381697">
          <w:rPr>
            <w:rStyle w:val="Hyperlink"/>
          </w:rPr>
          <w:t>https://lichess.org</w:t>
        </w:r>
      </w:hyperlink>
    </w:p>
    <w:p w14:paraId="7D9123FF" w14:textId="77777777" w:rsidR="00381697" w:rsidRPr="00381697" w:rsidRDefault="00381697" w:rsidP="00381697">
      <w:pPr>
        <w:numPr>
          <w:ilvl w:val="0"/>
          <w:numId w:val="45"/>
        </w:numPr>
      </w:pPr>
      <w:r w:rsidRPr="00381697">
        <w:rPr>
          <w:b/>
          <w:bCs/>
        </w:rPr>
        <w:t>FIDE – International Chess Federation Rules and Regulations</w:t>
      </w:r>
      <w:r w:rsidRPr="00381697">
        <w:br/>
        <w:t>https://handbook.fide.com</w:t>
      </w:r>
    </w:p>
    <w:p w14:paraId="441EF196" w14:textId="77777777" w:rsidR="00381697" w:rsidRPr="00381697" w:rsidRDefault="00381697" w:rsidP="00381697">
      <w:pPr>
        <w:numPr>
          <w:ilvl w:val="0"/>
          <w:numId w:val="45"/>
        </w:numPr>
      </w:pPr>
      <w:r w:rsidRPr="00381697">
        <w:rPr>
          <w:b/>
          <w:bCs/>
        </w:rPr>
        <w:t>Stockfish Chess Engine (Open Source)</w:t>
      </w:r>
      <w:r w:rsidRPr="00381697">
        <w:br/>
      </w:r>
      <w:hyperlink r:id="rId32" w:tgtFrame="_new" w:history="1">
        <w:r w:rsidRPr="00381697">
          <w:rPr>
            <w:rStyle w:val="Hyperlink"/>
          </w:rPr>
          <w:t>https://stockfishchess.org</w:t>
        </w:r>
      </w:hyperlink>
    </w:p>
    <w:p w14:paraId="7226DC62" w14:textId="77777777" w:rsidR="00381697" w:rsidRPr="00381697" w:rsidRDefault="00381697" w:rsidP="00381697">
      <w:pPr>
        <w:numPr>
          <w:ilvl w:val="0"/>
          <w:numId w:val="45"/>
        </w:numPr>
      </w:pPr>
      <w:r w:rsidRPr="00381697">
        <w:rPr>
          <w:b/>
          <w:bCs/>
        </w:rPr>
        <w:t>WebSocket Basics – MDN Web Docs</w:t>
      </w:r>
      <w:r w:rsidRPr="00381697">
        <w:br/>
      </w:r>
      <w:hyperlink r:id="rId33" w:tgtFrame="_new" w:history="1">
        <w:r w:rsidRPr="00381697">
          <w:rPr>
            <w:rStyle w:val="Hyperlink"/>
          </w:rPr>
          <w:t>https://developer.mozilla.org/en-US/docs/Web/API/WebSocket</w:t>
        </w:r>
      </w:hyperlink>
    </w:p>
    <w:p w14:paraId="57E19416" w14:textId="77777777" w:rsidR="00381697" w:rsidRPr="00381697" w:rsidRDefault="00381697" w:rsidP="00381697">
      <w:pPr>
        <w:numPr>
          <w:ilvl w:val="0"/>
          <w:numId w:val="45"/>
        </w:numPr>
      </w:pPr>
      <w:r w:rsidRPr="00381697">
        <w:rPr>
          <w:b/>
          <w:bCs/>
        </w:rPr>
        <w:t>Kotlin Language Reference – KotlinLang.org</w:t>
      </w:r>
      <w:r w:rsidRPr="00381697">
        <w:br/>
        <w:t>https://kotlinlang.org/docs/home.html</w:t>
      </w:r>
    </w:p>
    <w:p w14:paraId="03FAECD5" w14:textId="77777777" w:rsidR="00381697" w:rsidRPr="00381697" w:rsidRDefault="00381697" w:rsidP="00381697">
      <w:pPr>
        <w:numPr>
          <w:ilvl w:val="0"/>
          <w:numId w:val="45"/>
        </w:numPr>
      </w:pPr>
      <w:r w:rsidRPr="00381697">
        <w:rPr>
          <w:b/>
          <w:bCs/>
        </w:rPr>
        <w:t>JetBrains Exposed – Kotlin SQL Library</w:t>
      </w:r>
      <w:r w:rsidRPr="00381697">
        <w:br/>
      </w:r>
      <w:hyperlink r:id="rId34" w:tgtFrame="_new" w:history="1">
        <w:r w:rsidRPr="00381697">
          <w:rPr>
            <w:rStyle w:val="Hyperlink"/>
          </w:rPr>
          <w:t>https://github.com/JetBrains/Exposed</w:t>
        </w:r>
      </w:hyperlink>
    </w:p>
    <w:p w14:paraId="4C5C5CE1" w14:textId="77777777" w:rsidR="00381697" w:rsidRPr="00381697" w:rsidRDefault="00381697" w:rsidP="00381697">
      <w:pPr>
        <w:numPr>
          <w:ilvl w:val="0"/>
          <w:numId w:val="45"/>
        </w:numPr>
      </w:pPr>
      <w:r w:rsidRPr="00381697">
        <w:rPr>
          <w:b/>
          <w:bCs/>
        </w:rPr>
        <w:t>PostgreSQL Official Documentation</w:t>
      </w:r>
      <w:r w:rsidRPr="00381697">
        <w:br/>
      </w:r>
      <w:hyperlink r:id="rId35" w:tgtFrame="_new" w:history="1">
        <w:r w:rsidRPr="00381697">
          <w:rPr>
            <w:rStyle w:val="Hyperlink"/>
          </w:rPr>
          <w:t>https://www.postgresql.org/docs</w:t>
        </w:r>
      </w:hyperlink>
    </w:p>
    <w:p w14:paraId="115910E1" w14:textId="77777777" w:rsidR="00381697" w:rsidRPr="00381697" w:rsidRDefault="00381697" w:rsidP="00381697"/>
    <w:sectPr w:rsidR="00381697" w:rsidRPr="00381697">
      <w:footerReference w:type="default" r:id="rId3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28FDBA" w14:textId="77777777" w:rsidR="00EC1A0D" w:rsidRDefault="00EC1A0D" w:rsidP="00C6554A">
      <w:pPr>
        <w:spacing w:before="0" w:after="0" w:line="240" w:lineRule="auto"/>
      </w:pPr>
      <w:r>
        <w:separator/>
      </w:r>
    </w:p>
  </w:endnote>
  <w:endnote w:type="continuationSeparator" w:id="0">
    <w:p w14:paraId="4420A529" w14:textId="77777777" w:rsidR="00EC1A0D" w:rsidRDefault="00EC1A0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B1A2C" w14:textId="77777777" w:rsidR="00A03625"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8E4058" w14:textId="77777777" w:rsidR="00EC1A0D" w:rsidRDefault="00EC1A0D" w:rsidP="00C6554A">
      <w:pPr>
        <w:spacing w:before="0" w:after="0" w:line="240" w:lineRule="auto"/>
      </w:pPr>
      <w:r>
        <w:separator/>
      </w:r>
    </w:p>
  </w:footnote>
  <w:footnote w:type="continuationSeparator" w:id="0">
    <w:p w14:paraId="6EA28A7B" w14:textId="77777777" w:rsidR="00EC1A0D" w:rsidRDefault="00EC1A0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6B7BB1"/>
    <w:multiLevelType w:val="multilevel"/>
    <w:tmpl w:val="043A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1406D00"/>
    <w:multiLevelType w:val="multilevel"/>
    <w:tmpl w:val="B2A8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841CE1"/>
    <w:multiLevelType w:val="multilevel"/>
    <w:tmpl w:val="3F02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2576A4"/>
    <w:multiLevelType w:val="multilevel"/>
    <w:tmpl w:val="A3C6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926B0"/>
    <w:multiLevelType w:val="multilevel"/>
    <w:tmpl w:val="D0B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552279"/>
    <w:multiLevelType w:val="multilevel"/>
    <w:tmpl w:val="4B92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731F0F"/>
    <w:multiLevelType w:val="multilevel"/>
    <w:tmpl w:val="8AAA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7B1F1D"/>
    <w:multiLevelType w:val="multilevel"/>
    <w:tmpl w:val="81A4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9D22A4"/>
    <w:multiLevelType w:val="multilevel"/>
    <w:tmpl w:val="4436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4078D9"/>
    <w:multiLevelType w:val="multilevel"/>
    <w:tmpl w:val="E410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035282"/>
    <w:multiLevelType w:val="multilevel"/>
    <w:tmpl w:val="075E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CF6270"/>
    <w:multiLevelType w:val="multilevel"/>
    <w:tmpl w:val="626C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E57E37"/>
    <w:multiLevelType w:val="multilevel"/>
    <w:tmpl w:val="A5B47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4F70FA"/>
    <w:multiLevelType w:val="multilevel"/>
    <w:tmpl w:val="07D2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2E29AD"/>
    <w:multiLevelType w:val="multilevel"/>
    <w:tmpl w:val="FE4E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F024AA"/>
    <w:multiLevelType w:val="multilevel"/>
    <w:tmpl w:val="734C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6B2E01"/>
    <w:multiLevelType w:val="multilevel"/>
    <w:tmpl w:val="193A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D96FF0"/>
    <w:multiLevelType w:val="multilevel"/>
    <w:tmpl w:val="3C40D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E825FD"/>
    <w:multiLevelType w:val="multilevel"/>
    <w:tmpl w:val="3FE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C9692B"/>
    <w:multiLevelType w:val="multilevel"/>
    <w:tmpl w:val="B6E6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CA0DA2"/>
    <w:multiLevelType w:val="multilevel"/>
    <w:tmpl w:val="8528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071EF"/>
    <w:multiLevelType w:val="multilevel"/>
    <w:tmpl w:val="4FB8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0D481C"/>
    <w:multiLevelType w:val="multilevel"/>
    <w:tmpl w:val="1D8C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26722C"/>
    <w:multiLevelType w:val="multilevel"/>
    <w:tmpl w:val="82F6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704819"/>
    <w:multiLevelType w:val="multilevel"/>
    <w:tmpl w:val="582A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F67B1"/>
    <w:multiLevelType w:val="multilevel"/>
    <w:tmpl w:val="4EEE90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E04BBD"/>
    <w:multiLevelType w:val="multilevel"/>
    <w:tmpl w:val="AA50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9C0367"/>
    <w:multiLevelType w:val="multilevel"/>
    <w:tmpl w:val="4524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E857B3"/>
    <w:multiLevelType w:val="multilevel"/>
    <w:tmpl w:val="8D0C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34047"/>
    <w:multiLevelType w:val="multilevel"/>
    <w:tmpl w:val="4EA2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2942557">
    <w:abstractNumId w:val="9"/>
  </w:num>
  <w:num w:numId="2" w16cid:durableId="1597248811">
    <w:abstractNumId w:val="8"/>
  </w:num>
  <w:num w:numId="3" w16cid:durableId="1138719549">
    <w:abstractNumId w:val="8"/>
  </w:num>
  <w:num w:numId="4" w16cid:durableId="1824546025">
    <w:abstractNumId w:val="9"/>
  </w:num>
  <w:num w:numId="5" w16cid:durableId="2050959497">
    <w:abstractNumId w:val="27"/>
  </w:num>
  <w:num w:numId="6" w16cid:durableId="293754236">
    <w:abstractNumId w:val="10"/>
  </w:num>
  <w:num w:numId="7" w16cid:durableId="581448522">
    <w:abstractNumId w:val="12"/>
  </w:num>
  <w:num w:numId="8" w16cid:durableId="1168404156">
    <w:abstractNumId w:val="7"/>
  </w:num>
  <w:num w:numId="9" w16cid:durableId="855314220">
    <w:abstractNumId w:val="6"/>
  </w:num>
  <w:num w:numId="10" w16cid:durableId="1412432267">
    <w:abstractNumId w:val="5"/>
  </w:num>
  <w:num w:numId="11" w16cid:durableId="602034159">
    <w:abstractNumId w:val="4"/>
  </w:num>
  <w:num w:numId="12" w16cid:durableId="1185754584">
    <w:abstractNumId w:val="3"/>
  </w:num>
  <w:num w:numId="13" w16cid:durableId="1624728266">
    <w:abstractNumId w:val="2"/>
  </w:num>
  <w:num w:numId="14" w16cid:durableId="2001040902">
    <w:abstractNumId w:val="1"/>
  </w:num>
  <w:num w:numId="15" w16cid:durableId="88939886">
    <w:abstractNumId w:val="0"/>
  </w:num>
  <w:num w:numId="16" w16cid:durableId="851644092">
    <w:abstractNumId w:val="24"/>
  </w:num>
  <w:num w:numId="17" w16cid:durableId="1178353097">
    <w:abstractNumId w:val="32"/>
  </w:num>
  <w:num w:numId="18" w16cid:durableId="1576670287">
    <w:abstractNumId w:val="11"/>
  </w:num>
  <w:num w:numId="19" w16cid:durableId="613290612">
    <w:abstractNumId w:val="30"/>
  </w:num>
  <w:num w:numId="20" w16cid:durableId="936402331">
    <w:abstractNumId w:val="14"/>
  </w:num>
  <w:num w:numId="21" w16cid:durableId="956370142">
    <w:abstractNumId w:val="26"/>
  </w:num>
  <w:num w:numId="22" w16cid:durableId="567032314">
    <w:abstractNumId w:val="33"/>
  </w:num>
  <w:num w:numId="23" w16cid:durableId="144510326">
    <w:abstractNumId w:val="31"/>
  </w:num>
  <w:num w:numId="24" w16cid:durableId="689995006">
    <w:abstractNumId w:val="21"/>
  </w:num>
  <w:num w:numId="25" w16cid:durableId="1978560904">
    <w:abstractNumId w:val="34"/>
  </w:num>
  <w:num w:numId="26" w16cid:durableId="1588343998">
    <w:abstractNumId w:val="22"/>
  </w:num>
  <w:num w:numId="27" w16cid:durableId="2060932456">
    <w:abstractNumId w:val="20"/>
  </w:num>
  <w:num w:numId="28" w16cid:durableId="295263271">
    <w:abstractNumId w:val="29"/>
  </w:num>
  <w:num w:numId="29" w16cid:durableId="1969117598">
    <w:abstractNumId w:val="15"/>
  </w:num>
  <w:num w:numId="30" w16cid:durableId="302781177">
    <w:abstractNumId w:val="28"/>
  </w:num>
  <w:num w:numId="31" w16cid:durableId="1117069293">
    <w:abstractNumId w:val="41"/>
  </w:num>
  <w:num w:numId="32" w16cid:durableId="47069574">
    <w:abstractNumId w:val="39"/>
  </w:num>
  <w:num w:numId="33" w16cid:durableId="1681548220">
    <w:abstractNumId w:val="40"/>
  </w:num>
  <w:num w:numId="34" w16cid:durableId="2059743822">
    <w:abstractNumId w:val="38"/>
  </w:num>
  <w:num w:numId="35" w16cid:durableId="1755778936">
    <w:abstractNumId w:val="13"/>
  </w:num>
  <w:num w:numId="36" w16cid:durableId="645815219">
    <w:abstractNumId w:val="25"/>
  </w:num>
  <w:num w:numId="37" w16cid:durableId="171651476">
    <w:abstractNumId w:val="16"/>
  </w:num>
  <w:num w:numId="38" w16cid:durableId="830023719">
    <w:abstractNumId w:val="23"/>
  </w:num>
  <w:num w:numId="39" w16cid:durableId="593560967">
    <w:abstractNumId w:val="19"/>
  </w:num>
  <w:num w:numId="40" w16cid:durableId="1404837633">
    <w:abstractNumId w:val="36"/>
  </w:num>
  <w:num w:numId="41" w16cid:durableId="1989942215">
    <w:abstractNumId w:val="17"/>
  </w:num>
  <w:num w:numId="42" w16cid:durableId="1966345918">
    <w:abstractNumId w:val="35"/>
  </w:num>
  <w:num w:numId="43" w16cid:durableId="2004626556">
    <w:abstractNumId w:val="18"/>
  </w:num>
  <w:num w:numId="44" w16cid:durableId="700401028">
    <w:abstractNumId w:val="37"/>
  </w:num>
  <w:num w:numId="45" w16cid:durableId="70329052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702"/>
    <w:rsid w:val="000677F2"/>
    <w:rsid w:val="000801E0"/>
    <w:rsid w:val="001424EA"/>
    <w:rsid w:val="00240753"/>
    <w:rsid w:val="002554CD"/>
    <w:rsid w:val="00293B83"/>
    <w:rsid w:val="002B4294"/>
    <w:rsid w:val="003125E6"/>
    <w:rsid w:val="00333D0D"/>
    <w:rsid w:val="00381697"/>
    <w:rsid w:val="00457E12"/>
    <w:rsid w:val="004662C7"/>
    <w:rsid w:val="004740DC"/>
    <w:rsid w:val="00490413"/>
    <w:rsid w:val="004A6CD9"/>
    <w:rsid w:val="004C049F"/>
    <w:rsid w:val="004D5D34"/>
    <w:rsid w:val="005000E2"/>
    <w:rsid w:val="00574E77"/>
    <w:rsid w:val="005C6896"/>
    <w:rsid w:val="005E2289"/>
    <w:rsid w:val="00611E58"/>
    <w:rsid w:val="00636079"/>
    <w:rsid w:val="00656F88"/>
    <w:rsid w:val="006A3CE7"/>
    <w:rsid w:val="006B183F"/>
    <w:rsid w:val="00714C73"/>
    <w:rsid w:val="00736FEA"/>
    <w:rsid w:val="00747A35"/>
    <w:rsid w:val="00786CD3"/>
    <w:rsid w:val="007B2156"/>
    <w:rsid w:val="008942F3"/>
    <w:rsid w:val="0099479D"/>
    <w:rsid w:val="009B3041"/>
    <w:rsid w:val="009D4D6B"/>
    <w:rsid w:val="00A03625"/>
    <w:rsid w:val="00AB395A"/>
    <w:rsid w:val="00AD105E"/>
    <w:rsid w:val="00AE5D97"/>
    <w:rsid w:val="00B548CA"/>
    <w:rsid w:val="00C10288"/>
    <w:rsid w:val="00C6554A"/>
    <w:rsid w:val="00E37656"/>
    <w:rsid w:val="00E6730E"/>
    <w:rsid w:val="00E71B1D"/>
    <w:rsid w:val="00E979C0"/>
    <w:rsid w:val="00EC1A0D"/>
    <w:rsid w:val="00ED7C44"/>
    <w:rsid w:val="00F7006B"/>
    <w:rsid w:val="00F913E0"/>
    <w:rsid w:val="00FC0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C92BA"/>
  <w15:chartTrackingRefBased/>
  <w15:docId w15:val="{D2556464-47D7-495F-8A05-371CB02A6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611E58"/>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C10288"/>
    <w:rPr>
      <w:rFonts w:ascii="Times New Roman" w:hAnsi="Times New Roman" w:cs="Times New Roman"/>
      <w:sz w:val="24"/>
      <w:szCs w:val="24"/>
    </w:rPr>
  </w:style>
  <w:style w:type="character" w:customStyle="1" w:styleId="Heading4Char">
    <w:name w:val="Heading 4 Char"/>
    <w:basedOn w:val="DefaultParagraphFont"/>
    <w:link w:val="Heading4"/>
    <w:uiPriority w:val="9"/>
    <w:rsid w:val="00611E58"/>
    <w:rPr>
      <w:rFonts w:asciiTheme="majorHAnsi" w:eastAsiaTheme="majorEastAsia" w:hAnsiTheme="majorHAnsi" w:cstheme="majorBidi"/>
      <w:i/>
      <w:iCs/>
      <w:color w:val="007789" w:themeColor="accent1" w:themeShade="BF"/>
    </w:rPr>
  </w:style>
  <w:style w:type="character" w:styleId="UnresolvedMention">
    <w:name w:val="Unresolved Mention"/>
    <w:basedOn w:val="DefaultParagraphFont"/>
    <w:uiPriority w:val="99"/>
    <w:semiHidden/>
    <w:unhideWhenUsed/>
    <w:rsid w:val="00611E58"/>
    <w:rPr>
      <w:color w:val="605E5C"/>
      <w:shd w:val="clear" w:color="auto" w:fill="E1DFDD"/>
    </w:rPr>
  </w:style>
  <w:style w:type="paragraph" w:styleId="ListParagraph">
    <w:name w:val="List Paragraph"/>
    <w:basedOn w:val="Normal"/>
    <w:uiPriority w:val="34"/>
    <w:unhideWhenUsed/>
    <w:qFormat/>
    <w:rsid w:val="007B2156"/>
    <w:pPr>
      <w:ind w:left="720"/>
      <w:contextualSpacing/>
    </w:pPr>
  </w:style>
  <w:style w:type="paragraph" w:styleId="TOCHeading">
    <w:name w:val="TOC Heading"/>
    <w:basedOn w:val="Heading1"/>
    <w:next w:val="Normal"/>
    <w:uiPriority w:val="39"/>
    <w:unhideWhenUsed/>
    <w:qFormat/>
    <w:rsid w:val="00AB395A"/>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B395A"/>
    <w:pPr>
      <w:spacing w:after="100"/>
    </w:pPr>
  </w:style>
  <w:style w:type="paragraph" w:styleId="TOC2">
    <w:name w:val="toc 2"/>
    <w:basedOn w:val="Normal"/>
    <w:next w:val="Normal"/>
    <w:autoRedefine/>
    <w:uiPriority w:val="39"/>
    <w:unhideWhenUsed/>
    <w:rsid w:val="005E228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74555">
      <w:bodyDiv w:val="1"/>
      <w:marLeft w:val="0"/>
      <w:marRight w:val="0"/>
      <w:marTop w:val="0"/>
      <w:marBottom w:val="0"/>
      <w:divBdr>
        <w:top w:val="none" w:sz="0" w:space="0" w:color="auto"/>
        <w:left w:val="none" w:sz="0" w:space="0" w:color="auto"/>
        <w:bottom w:val="none" w:sz="0" w:space="0" w:color="auto"/>
        <w:right w:val="none" w:sz="0" w:space="0" w:color="auto"/>
      </w:divBdr>
    </w:div>
    <w:div w:id="203520342">
      <w:bodyDiv w:val="1"/>
      <w:marLeft w:val="0"/>
      <w:marRight w:val="0"/>
      <w:marTop w:val="0"/>
      <w:marBottom w:val="0"/>
      <w:divBdr>
        <w:top w:val="none" w:sz="0" w:space="0" w:color="auto"/>
        <w:left w:val="none" w:sz="0" w:space="0" w:color="auto"/>
        <w:bottom w:val="none" w:sz="0" w:space="0" w:color="auto"/>
        <w:right w:val="none" w:sz="0" w:space="0" w:color="auto"/>
      </w:divBdr>
    </w:div>
    <w:div w:id="265887171">
      <w:bodyDiv w:val="1"/>
      <w:marLeft w:val="0"/>
      <w:marRight w:val="0"/>
      <w:marTop w:val="0"/>
      <w:marBottom w:val="0"/>
      <w:divBdr>
        <w:top w:val="none" w:sz="0" w:space="0" w:color="auto"/>
        <w:left w:val="none" w:sz="0" w:space="0" w:color="auto"/>
        <w:bottom w:val="none" w:sz="0" w:space="0" w:color="auto"/>
        <w:right w:val="none" w:sz="0" w:space="0" w:color="auto"/>
      </w:divBdr>
    </w:div>
    <w:div w:id="469052748">
      <w:bodyDiv w:val="1"/>
      <w:marLeft w:val="0"/>
      <w:marRight w:val="0"/>
      <w:marTop w:val="0"/>
      <w:marBottom w:val="0"/>
      <w:divBdr>
        <w:top w:val="none" w:sz="0" w:space="0" w:color="auto"/>
        <w:left w:val="none" w:sz="0" w:space="0" w:color="auto"/>
        <w:bottom w:val="none" w:sz="0" w:space="0" w:color="auto"/>
        <w:right w:val="none" w:sz="0" w:space="0" w:color="auto"/>
      </w:divBdr>
    </w:div>
    <w:div w:id="659773633">
      <w:bodyDiv w:val="1"/>
      <w:marLeft w:val="0"/>
      <w:marRight w:val="0"/>
      <w:marTop w:val="0"/>
      <w:marBottom w:val="0"/>
      <w:divBdr>
        <w:top w:val="none" w:sz="0" w:space="0" w:color="auto"/>
        <w:left w:val="none" w:sz="0" w:space="0" w:color="auto"/>
        <w:bottom w:val="none" w:sz="0" w:space="0" w:color="auto"/>
        <w:right w:val="none" w:sz="0" w:space="0" w:color="auto"/>
      </w:divBdr>
    </w:div>
    <w:div w:id="688722523">
      <w:bodyDiv w:val="1"/>
      <w:marLeft w:val="0"/>
      <w:marRight w:val="0"/>
      <w:marTop w:val="0"/>
      <w:marBottom w:val="0"/>
      <w:divBdr>
        <w:top w:val="none" w:sz="0" w:space="0" w:color="auto"/>
        <w:left w:val="none" w:sz="0" w:space="0" w:color="auto"/>
        <w:bottom w:val="none" w:sz="0" w:space="0" w:color="auto"/>
        <w:right w:val="none" w:sz="0" w:space="0" w:color="auto"/>
      </w:divBdr>
    </w:div>
    <w:div w:id="851802752">
      <w:bodyDiv w:val="1"/>
      <w:marLeft w:val="0"/>
      <w:marRight w:val="0"/>
      <w:marTop w:val="0"/>
      <w:marBottom w:val="0"/>
      <w:divBdr>
        <w:top w:val="none" w:sz="0" w:space="0" w:color="auto"/>
        <w:left w:val="none" w:sz="0" w:space="0" w:color="auto"/>
        <w:bottom w:val="none" w:sz="0" w:space="0" w:color="auto"/>
        <w:right w:val="none" w:sz="0" w:space="0" w:color="auto"/>
      </w:divBdr>
      <w:divsChild>
        <w:div w:id="573785658">
          <w:marLeft w:val="0"/>
          <w:marRight w:val="0"/>
          <w:marTop w:val="0"/>
          <w:marBottom w:val="0"/>
          <w:divBdr>
            <w:top w:val="none" w:sz="0" w:space="0" w:color="auto"/>
            <w:left w:val="none" w:sz="0" w:space="0" w:color="auto"/>
            <w:bottom w:val="none" w:sz="0" w:space="0" w:color="auto"/>
            <w:right w:val="none" w:sz="0" w:space="0" w:color="auto"/>
          </w:divBdr>
        </w:div>
      </w:divsChild>
    </w:div>
    <w:div w:id="924993119">
      <w:bodyDiv w:val="1"/>
      <w:marLeft w:val="0"/>
      <w:marRight w:val="0"/>
      <w:marTop w:val="0"/>
      <w:marBottom w:val="0"/>
      <w:divBdr>
        <w:top w:val="none" w:sz="0" w:space="0" w:color="auto"/>
        <w:left w:val="none" w:sz="0" w:space="0" w:color="auto"/>
        <w:bottom w:val="none" w:sz="0" w:space="0" w:color="auto"/>
        <w:right w:val="none" w:sz="0" w:space="0" w:color="auto"/>
      </w:divBdr>
    </w:div>
    <w:div w:id="990602954">
      <w:bodyDiv w:val="1"/>
      <w:marLeft w:val="0"/>
      <w:marRight w:val="0"/>
      <w:marTop w:val="0"/>
      <w:marBottom w:val="0"/>
      <w:divBdr>
        <w:top w:val="none" w:sz="0" w:space="0" w:color="auto"/>
        <w:left w:val="none" w:sz="0" w:space="0" w:color="auto"/>
        <w:bottom w:val="none" w:sz="0" w:space="0" w:color="auto"/>
        <w:right w:val="none" w:sz="0" w:space="0" w:color="auto"/>
      </w:divBdr>
    </w:div>
    <w:div w:id="1044452493">
      <w:bodyDiv w:val="1"/>
      <w:marLeft w:val="0"/>
      <w:marRight w:val="0"/>
      <w:marTop w:val="0"/>
      <w:marBottom w:val="0"/>
      <w:divBdr>
        <w:top w:val="none" w:sz="0" w:space="0" w:color="auto"/>
        <w:left w:val="none" w:sz="0" w:space="0" w:color="auto"/>
        <w:bottom w:val="none" w:sz="0" w:space="0" w:color="auto"/>
        <w:right w:val="none" w:sz="0" w:space="0" w:color="auto"/>
      </w:divBdr>
    </w:div>
    <w:div w:id="1202985410">
      <w:bodyDiv w:val="1"/>
      <w:marLeft w:val="0"/>
      <w:marRight w:val="0"/>
      <w:marTop w:val="0"/>
      <w:marBottom w:val="0"/>
      <w:divBdr>
        <w:top w:val="none" w:sz="0" w:space="0" w:color="auto"/>
        <w:left w:val="none" w:sz="0" w:space="0" w:color="auto"/>
        <w:bottom w:val="none" w:sz="0" w:space="0" w:color="auto"/>
        <w:right w:val="none" w:sz="0" w:space="0" w:color="auto"/>
      </w:divBdr>
    </w:div>
    <w:div w:id="1233078118">
      <w:bodyDiv w:val="1"/>
      <w:marLeft w:val="0"/>
      <w:marRight w:val="0"/>
      <w:marTop w:val="0"/>
      <w:marBottom w:val="0"/>
      <w:divBdr>
        <w:top w:val="none" w:sz="0" w:space="0" w:color="auto"/>
        <w:left w:val="none" w:sz="0" w:space="0" w:color="auto"/>
        <w:bottom w:val="none" w:sz="0" w:space="0" w:color="auto"/>
        <w:right w:val="none" w:sz="0" w:space="0" w:color="auto"/>
      </w:divBdr>
    </w:div>
    <w:div w:id="1355690303">
      <w:bodyDiv w:val="1"/>
      <w:marLeft w:val="0"/>
      <w:marRight w:val="0"/>
      <w:marTop w:val="0"/>
      <w:marBottom w:val="0"/>
      <w:divBdr>
        <w:top w:val="none" w:sz="0" w:space="0" w:color="auto"/>
        <w:left w:val="none" w:sz="0" w:space="0" w:color="auto"/>
        <w:bottom w:val="none" w:sz="0" w:space="0" w:color="auto"/>
        <w:right w:val="none" w:sz="0" w:space="0" w:color="auto"/>
      </w:divBdr>
    </w:div>
    <w:div w:id="1388841087">
      <w:bodyDiv w:val="1"/>
      <w:marLeft w:val="0"/>
      <w:marRight w:val="0"/>
      <w:marTop w:val="0"/>
      <w:marBottom w:val="0"/>
      <w:divBdr>
        <w:top w:val="none" w:sz="0" w:space="0" w:color="auto"/>
        <w:left w:val="none" w:sz="0" w:space="0" w:color="auto"/>
        <w:bottom w:val="none" w:sz="0" w:space="0" w:color="auto"/>
        <w:right w:val="none" w:sz="0" w:space="0" w:color="auto"/>
      </w:divBdr>
    </w:div>
    <w:div w:id="1401749856">
      <w:bodyDiv w:val="1"/>
      <w:marLeft w:val="0"/>
      <w:marRight w:val="0"/>
      <w:marTop w:val="0"/>
      <w:marBottom w:val="0"/>
      <w:divBdr>
        <w:top w:val="none" w:sz="0" w:space="0" w:color="auto"/>
        <w:left w:val="none" w:sz="0" w:space="0" w:color="auto"/>
        <w:bottom w:val="none" w:sz="0" w:space="0" w:color="auto"/>
        <w:right w:val="none" w:sz="0" w:space="0" w:color="auto"/>
      </w:divBdr>
    </w:div>
    <w:div w:id="1410538314">
      <w:bodyDiv w:val="1"/>
      <w:marLeft w:val="0"/>
      <w:marRight w:val="0"/>
      <w:marTop w:val="0"/>
      <w:marBottom w:val="0"/>
      <w:divBdr>
        <w:top w:val="none" w:sz="0" w:space="0" w:color="auto"/>
        <w:left w:val="none" w:sz="0" w:space="0" w:color="auto"/>
        <w:bottom w:val="none" w:sz="0" w:space="0" w:color="auto"/>
        <w:right w:val="none" w:sz="0" w:space="0" w:color="auto"/>
      </w:divBdr>
    </w:div>
    <w:div w:id="1433743592">
      <w:bodyDiv w:val="1"/>
      <w:marLeft w:val="0"/>
      <w:marRight w:val="0"/>
      <w:marTop w:val="0"/>
      <w:marBottom w:val="0"/>
      <w:divBdr>
        <w:top w:val="none" w:sz="0" w:space="0" w:color="auto"/>
        <w:left w:val="none" w:sz="0" w:space="0" w:color="auto"/>
        <w:bottom w:val="none" w:sz="0" w:space="0" w:color="auto"/>
        <w:right w:val="none" w:sz="0" w:space="0" w:color="auto"/>
      </w:divBdr>
      <w:divsChild>
        <w:div w:id="258874596">
          <w:marLeft w:val="0"/>
          <w:marRight w:val="0"/>
          <w:marTop w:val="0"/>
          <w:marBottom w:val="0"/>
          <w:divBdr>
            <w:top w:val="none" w:sz="0" w:space="0" w:color="auto"/>
            <w:left w:val="none" w:sz="0" w:space="0" w:color="auto"/>
            <w:bottom w:val="none" w:sz="0" w:space="0" w:color="auto"/>
            <w:right w:val="none" w:sz="0" w:space="0" w:color="auto"/>
          </w:divBdr>
        </w:div>
      </w:divsChild>
    </w:div>
    <w:div w:id="1628119261">
      <w:bodyDiv w:val="1"/>
      <w:marLeft w:val="0"/>
      <w:marRight w:val="0"/>
      <w:marTop w:val="0"/>
      <w:marBottom w:val="0"/>
      <w:divBdr>
        <w:top w:val="none" w:sz="0" w:space="0" w:color="auto"/>
        <w:left w:val="none" w:sz="0" w:space="0" w:color="auto"/>
        <w:bottom w:val="none" w:sz="0" w:space="0" w:color="auto"/>
        <w:right w:val="none" w:sz="0" w:space="0" w:color="auto"/>
      </w:divBdr>
    </w:div>
    <w:div w:id="1650939151">
      <w:bodyDiv w:val="1"/>
      <w:marLeft w:val="0"/>
      <w:marRight w:val="0"/>
      <w:marTop w:val="0"/>
      <w:marBottom w:val="0"/>
      <w:divBdr>
        <w:top w:val="none" w:sz="0" w:space="0" w:color="auto"/>
        <w:left w:val="none" w:sz="0" w:space="0" w:color="auto"/>
        <w:bottom w:val="none" w:sz="0" w:space="0" w:color="auto"/>
        <w:right w:val="none" w:sz="0" w:space="0" w:color="auto"/>
      </w:divBdr>
      <w:divsChild>
        <w:div w:id="2113892035">
          <w:marLeft w:val="0"/>
          <w:marRight w:val="0"/>
          <w:marTop w:val="0"/>
          <w:marBottom w:val="0"/>
          <w:divBdr>
            <w:top w:val="none" w:sz="0" w:space="0" w:color="auto"/>
            <w:left w:val="none" w:sz="0" w:space="0" w:color="auto"/>
            <w:bottom w:val="none" w:sz="0" w:space="0" w:color="auto"/>
            <w:right w:val="none" w:sz="0" w:space="0" w:color="auto"/>
          </w:divBdr>
        </w:div>
      </w:divsChild>
    </w:div>
    <w:div w:id="1833526275">
      <w:bodyDiv w:val="1"/>
      <w:marLeft w:val="0"/>
      <w:marRight w:val="0"/>
      <w:marTop w:val="0"/>
      <w:marBottom w:val="0"/>
      <w:divBdr>
        <w:top w:val="none" w:sz="0" w:space="0" w:color="auto"/>
        <w:left w:val="none" w:sz="0" w:space="0" w:color="auto"/>
        <w:bottom w:val="none" w:sz="0" w:space="0" w:color="auto"/>
        <w:right w:val="none" w:sz="0" w:space="0" w:color="auto"/>
      </w:divBdr>
    </w:div>
    <w:div w:id="1918514856">
      <w:bodyDiv w:val="1"/>
      <w:marLeft w:val="0"/>
      <w:marRight w:val="0"/>
      <w:marTop w:val="0"/>
      <w:marBottom w:val="0"/>
      <w:divBdr>
        <w:top w:val="none" w:sz="0" w:space="0" w:color="auto"/>
        <w:left w:val="none" w:sz="0" w:space="0" w:color="auto"/>
        <w:bottom w:val="none" w:sz="0" w:space="0" w:color="auto"/>
        <w:right w:val="none" w:sz="0" w:space="0" w:color="auto"/>
      </w:divBdr>
    </w:div>
    <w:div w:id="1924605691">
      <w:bodyDiv w:val="1"/>
      <w:marLeft w:val="0"/>
      <w:marRight w:val="0"/>
      <w:marTop w:val="0"/>
      <w:marBottom w:val="0"/>
      <w:divBdr>
        <w:top w:val="none" w:sz="0" w:space="0" w:color="auto"/>
        <w:left w:val="none" w:sz="0" w:space="0" w:color="auto"/>
        <w:bottom w:val="none" w:sz="0" w:space="0" w:color="auto"/>
        <w:right w:val="none" w:sz="0" w:space="0" w:color="auto"/>
      </w:divBdr>
      <w:divsChild>
        <w:div w:id="560482355">
          <w:marLeft w:val="0"/>
          <w:marRight w:val="0"/>
          <w:marTop w:val="0"/>
          <w:marBottom w:val="0"/>
          <w:divBdr>
            <w:top w:val="none" w:sz="0" w:space="0" w:color="auto"/>
            <w:left w:val="none" w:sz="0" w:space="0" w:color="auto"/>
            <w:bottom w:val="none" w:sz="0" w:space="0" w:color="auto"/>
            <w:right w:val="none" w:sz="0" w:space="0" w:color="auto"/>
          </w:divBdr>
        </w:div>
      </w:divsChild>
    </w:div>
    <w:div w:id="1926375914">
      <w:bodyDiv w:val="1"/>
      <w:marLeft w:val="0"/>
      <w:marRight w:val="0"/>
      <w:marTop w:val="0"/>
      <w:marBottom w:val="0"/>
      <w:divBdr>
        <w:top w:val="none" w:sz="0" w:space="0" w:color="auto"/>
        <w:left w:val="none" w:sz="0" w:space="0" w:color="auto"/>
        <w:bottom w:val="none" w:sz="0" w:space="0" w:color="auto"/>
        <w:right w:val="none" w:sz="0" w:space="0" w:color="auto"/>
      </w:divBdr>
    </w:div>
    <w:div w:id="2047022952">
      <w:bodyDiv w:val="1"/>
      <w:marLeft w:val="0"/>
      <w:marRight w:val="0"/>
      <w:marTop w:val="0"/>
      <w:marBottom w:val="0"/>
      <w:divBdr>
        <w:top w:val="none" w:sz="0" w:space="0" w:color="auto"/>
        <w:left w:val="none" w:sz="0" w:space="0" w:color="auto"/>
        <w:bottom w:val="none" w:sz="0" w:space="0" w:color="auto"/>
        <w:right w:val="none" w:sz="0" w:space="0" w:color="auto"/>
      </w:divBdr>
    </w:div>
    <w:div w:id="2123567572">
      <w:bodyDiv w:val="1"/>
      <w:marLeft w:val="0"/>
      <w:marRight w:val="0"/>
      <w:marTop w:val="0"/>
      <w:marBottom w:val="0"/>
      <w:divBdr>
        <w:top w:val="none" w:sz="0" w:space="0" w:color="auto"/>
        <w:left w:val="none" w:sz="0" w:space="0" w:color="auto"/>
        <w:bottom w:val="none" w:sz="0" w:space="0" w:color="auto"/>
        <w:right w:val="none" w:sz="0" w:space="0" w:color="auto"/>
      </w:divBdr>
    </w:div>
    <w:div w:id="213223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hyperlink" Target="https://github.com/JetBrains/Expose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developer.mozilla.org/en-US/docs/Web/API/WebSock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developer.android.com/jetpack/compo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jetpack/compose" TargetMode="External"/><Relationship Id="rId24" Type="http://schemas.openxmlformats.org/officeDocument/2006/relationships/image" Target="media/image14.jpeg"/><Relationship Id="rId32" Type="http://schemas.openxmlformats.org/officeDocument/2006/relationships/hyperlink" Target="https://stockfishchess.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hyperlink" Target="https://ktor.io/" TargetMode="External"/><Relationship Id="rId19" Type="http://schemas.openxmlformats.org/officeDocument/2006/relationships/image" Target="media/image9.png"/><Relationship Id="rId31" Type="http://schemas.openxmlformats.org/officeDocument/2006/relationships/hyperlink" Target="https://lichess.org" TargetMode="External"/><Relationship Id="rId4" Type="http://schemas.openxmlformats.org/officeDocument/2006/relationships/settings" Target="settings.xml"/><Relationship Id="rId9" Type="http://schemas.openxmlformats.org/officeDocument/2006/relationships/hyperlink" Target="https://lichess.org/"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chess.com" TargetMode="External"/><Relationship Id="rId35" Type="http://schemas.openxmlformats.org/officeDocument/2006/relationships/hyperlink" Target="https://www.postgresql.org/docs" TargetMode="External"/><Relationship Id="rId8" Type="http://schemas.openxmlformats.org/officeDocument/2006/relationships/image" Target="media/image1.gi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y\AppData\Local\Microsoft\Office\16.0\DTS\en-US%7b1EB92A26-82A2-4AAF-97CF-CDF14FB58ABC%7d\%7b585973D9-B310-4708-8069-D4A25E2B835A%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724D0-E3AC-428B-8423-A448843B8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{585973D9-B310-4708-8069-D4A25E2B835A}tf02835058_win32</Template>
  <TotalTime>11</TotalTime>
  <Pages>35</Pages>
  <Words>3322</Words>
  <Characters>18940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Soni</dc:creator>
  <cp:keywords/>
  <dc:description/>
  <cp:lastModifiedBy>Ajay Soni</cp:lastModifiedBy>
  <cp:revision>7</cp:revision>
  <cp:lastPrinted>2025-05-13T19:44:00Z</cp:lastPrinted>
  <dcterms:created xsi:type="dcterms:W3CDTF">2025-05-13T16:53:00Z</dcterms:created>
  <dcterms:modified xsi:type="dcterms:W3CDTF">2025-05-13T20:19:00Z</dcterms:modified>
</cp:coreProperties>
</file>